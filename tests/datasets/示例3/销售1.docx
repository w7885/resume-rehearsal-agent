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073F0" w14:textId="77777777" w:rsidR="00E642A4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CC74A" wp14:editId="5B365918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88455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7D2CE9" w14:textId="77777777" w:rsidR="00E642A4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7EA0C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EA0C3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.25pt;margin-top:9.75pt;height:69.65pt;width:165pt;mso-position-vertical-relative:page;z-index:251659264;mso-width-relative:page;mso-height-relative:page;" filled="f" stroked="f" coordsize="21600,21600" o:gfxdata="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WTdYh1AAA&#10;AAgBAAAPAAAAAAAAAAEAIAAAACIAAABkcnMvZG93bnJldi54bWxQSwECFAAUAAAACACHTuJAS/+R&#10;ryICAAApBAAADgAAAAAAAAABACAAAAAj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6EA6D10">
                      <w:pPr>
                        <w:adjustRightInd w:val="0"/>
                        <w:snapToGrid w:val="0"/>
                        <w:rPr>
                          <w:rFonts w:hint="eastAsia"/>
                          <w:color w:val="7EA0C3"/>
                        </w:rPr>
                      </w:pPr>
                      <w:r>
                        <w:rPr>
                          <w:rFonts w:hint="eastAsia" w:ascii="微软雅黑" w:hAnsi="微软雅黑"/>
                          <w:color w:val="7EA0C3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04C742" wp14:editId="055D0B2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7EA0C3" filled="t" stroked="f" coordsize="192,196" o:gfxdata="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d6pd9NkAAAAK&#10;AQAADwAAAAAAAAABACAAAAAiAAAAZHJzL2Rvd25yZXYueG1sUEsBAhQAFAAAAAgAh07iQOxY95iQ&#10;CAAAxSkAAA4AAAAAAAAAAQAgAAAAKA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12796" wp14:editId="3ED89895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7EA0C3" filled="t" stroked="f" coordsize="191,196" o:gfxdata="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8ZSQ0dcAAAAKAQAADwAAAAAAAAABACAAAAAiAAAA&#10;ZHJzL2Rvd25yZXYueG1sUEsBAhQAFAAAAAgAh07iQAOYHwzTCQAAkzUAAA4AAAAAAAAAAQAgAAAA&#10;Jg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265F9" wp14:editId="57EEACC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7EA0C3" filled="t" stroked="f" coordsize="264,264" o:gfxdata="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A66B497" wp14:editId="512AF97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0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JY04j9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7EA0C3" filled="t" stroked="f" coordsize="4391025,190500" o:gfxdata="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vIW3vQAA&#10;ANs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" filled="t" stroked="f" coordsize="3308894,190500" o:gfxdata="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psvy5AAAA2wAA&#10;AA8AAAAAAAAAAQAgAAAAIgAAAGRycy9kb3ducmV2LnhtbFBLAQIUABQAAAAIAIdO4kAzLwWeOwAA&#10;ADkAAAAQAAAAAAAAAAEAIAAAAAgBAABkcnMvc2hhcGV4bWwueG1sUEsFBgAAAAAGAAYAWwEAALID&#10;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B0562A" wp14:editId="1FE67B9A">
                <wp:simplePos x="0" y="0"/>
                <wp:positionH relativeFrom="column">
                  <wp:posOffset>-76200</wp:posOffset>
                </wp:positionH>
                <wp:positionV relativeFrom="page">
                  <wp:posOffset>1295400</wp:posOffset>
                </wp:positionV>
                <wp:extent cx="6781800" cy="365760"/>
                <wp:effectExtent l="0" t="0" r="1905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5760"/>
                          <a:chOff x="2831" y="2328"/>
                          <a:chExt cx="10680" cy="576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2831" y="2458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F4702C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2325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3003" y="232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63EAEE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6pt;margin-top:102pt;height:28.8pt;width:534pt;mso-position-vertical-relative:page;z-index:251665408;mso-width-relative:page;mso-height-relative:page;" coordorigin="2831,2328" coordsize="10680,576" o:gfxdata="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">
                <o:lock v:ext="edit" aspectratio="f"/>
                <v:group id="_x0000_s1026" o:spid="_x0000_s1026" o:spt="203" style="position:absolute;left:2831;top:2458;height:447;width:1068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OrDXBrsAAADb&#10;AAAADwAAAGRycy9kb3ducmV2LnhtbEVPS4vCMBC+C/sfwgh7kTXRg0i3UURY6oIXH3vY29CMbbWZ&#10;lCZq+++NIHibj+856bKztbhR6yvHGiZjBYI4d6biQsPx8PM1B+EDssHaMWnoycNy8TFIMTHuzju6&#10;7UMhYgj7BDWUITSJlD4vyaIfu4Y4cifXWgwRtoU0Ld5juK3lVKmZtFhxbCixoXVJ+WV/tRou/Yzd&#10;KOuy/0xt+9VffZ7/bs9afw4n6htEoC68xS/3xsT5U3j+Eg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DXBrsAAADb&#10;AAAADwAAAAAAAAABACAAAAAiAAAAZHJzL2Rvd25yZXYueG1sUEsBAhQAFAAAAAgAh07iQDMvBZ47&#10;AAAAOQAAABAAAAAAAAAAAQAgAAAACgEAAGRycy9zaGFwZXhtbC54bWxQSwUGAAAAAAYABgBbAQAA&#10;tA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33E06F61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S1zGwroAAADb&#10;AAAADwAAAGRycy9kb3ducmV2LnhtbEVPTWvCQBC9F/wPyxR6qxsNFUldPRTEQg+1RvA6ZMdsaHY2&#10;Zqcx/fduoeBtHu9zVpvRt2qgPjaBDcymGSjiKtiGawPHcvu8BBUF2WIbmAz8UoTNevKwwsKGK3/R&#10;cJBapRCOBRpwIl2hdawceYzT0BEn7hx6j5JgX2vb4zWF+1bPs2yhPTacGhx29Oao+j78eAOfu1xO&#10;/ryvX1oZpPzIx0uzc8Y8Pc6yV1BCo9zF/+53m+bn8PdLOkCv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XMbC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2325;height:0;width:6648450;" filled="f" stroked="t" coordsize="21600,21600" o:gfxdata="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vg8R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003;top:2328;height:508;width:1945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18BBE33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8207D9D" wp14:editId="417FD27E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9100820"/>
                <wp:effectExtent l="4445" t="0" r="14605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08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EA0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16.6pt;width:0pt;mso-position-vertical-relative:page;z-index:-251652096;mso-width-relative:page;mso-height-relative:page;" filled="f" stroked="t" coordsize="21600,21600" o:gfxdata="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kZhN9kAAAAKAQAADwAA&#10;AAAAAAABACAAAAAiAAAAZHJzL2Rvd25yZXYueG1sUEsBAhQAFAAAAAgAh07iQAHPryfcAQAAnAMA&#10;AA4AAAAAAAAAAQAgAAAAKAEAAGRycy9lMm9Eb2MueG1sUEsFBgAAAAAGAAYAWQEAAHYFAAAAAA==&#10;">
                <v:fill on="f" focussize="0,0"/>
                <v:stroke color="#7EA0C3 [3204]" joinstyle="round"/>
                <v:imagedata o:title=""/>
                <o:lock v:ext="edit" aspectratio="f"/>
              </v:line>
            </w:pict>
          </mc:Fallback>
        </mc:AlternateContent>
      </w:r>
    </w:p>
    <w:p w14:paraId="062C8B71" w14:textId="77777777" w:rsidR="00E642A4" w:rsidRDefault="00E642A4">
      <w:pPr>
        <w:rPr>
          <w:rFonts w:hint="eastAsia"/>
        </w:rPr>
      </w:pPr>
    </w:p>
    <w:p w14:paraId="75EE2BF0" w14:textId="77777777" w:rsidR="00E642A4" w:rsidRDefault="00E642A4">
      <w:pPr>
        <w:rPr>
          <w:rFonts w:hint="eastAsia"/>
        </w:rPr>
      </w:pPr>
    </w:p>
    <w:p w14:paraId="4D1897BD" w14:textId="77777777" w:rsidR="00E642A4" w:rsidRDefault="00E642A4">
      <w:pPr>
        <w:rPr>
          <w:rFonts w:hint="eastAsia"/>
        </w:rPr>
      </w:pPr>
    </w:p>
    <w:p w14:paraId="438209BF" w14:textId="77777777" w:rsidR="00E642A4" w:rsidRDefault="00000000">
      <w:pPr>
        <w:tabs>
          <w:tab w:val="left" w:pos="3311"/>
        </w:tabs>
        <w:jc w:val="lef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FBAF92C" wp14:editId="22F5FF2D">
                <wp:simplePos x="0" y="0"/>
                <wp:positionH relativeFrom="column">
                  <wp:posOffset>-63500</wp:posOffset>
                </wp:positionH>
                <wp:positionV relativeFrom="page">
                  <wp:posOffset>9011920</wp:posOffset>
                </wp:positionV>
                <wp:extent cx="6781800" cy="360045"/>
                <wp:effectExtent l="0" t="0" r="19050" b="190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045"/>
                          <a:chOff x="2847" y="14618"/>
                          <a:chExt cx="10680" cy="5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2847" y="14739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860EB4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文本框 2"/>
                        <wps:cNvSpPr txBox="1"/>
                        <wps:spPr>
                          <a:xfrm>
                            <a:off x="3007" y="1461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BB6D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pt;margin-top:709.6pt;height:28.35pt;width:534pt;mso-position-vertical-relative:page;z-index:251668480;mso-width-relative:page;mso-height-relative:page;" coordorigin="2847,14618" coordsize="10680,567" o:gfxdata="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">
                <o:lock v:ext="edit" aspectratio="f"/>
                <v:group id="_x0000_s1026" o:spid="_x0000_s1026" o:spt="203" style="position:absolute;left:2847;top:14739;height:446;width:1068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B8oPSb4AAADb&#10;AAAADwAAAGRycy9kb3ducmV2LnhtbEWPQWvCQBSE70L/w/IKXkR3FbESXaUIEgUv2nrw9si+JtHs&#10;25BdNfn33YLQ4zAz3zDLdWsr8aDGl441jEcKBHHmTMm5hu+v7XAOwgdkg5Vj0tCRh/XqrbfExLgn&#10;H+lxCrmIEPYJaihCqBMpfVaQRT9yNXH0flxjMUTZ5NI0+IxwW8mJUjNpseS4UGBNm4Ky2+luNdy6&#10;GbtB2qaXVB26z3N1ne8PV63772O1ABGoDf/hV3tnNHxM4e9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8oPSb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4056941F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diYejb0AAADb&#10;AAAADwAAAGRycy9kb3ducmV2LnhtbEWPQWvCQBSE74L/YXmF3nRjRS2pqwdBLPTQGgWvj+wzG5p9&#10;G7OvMf333UKhx2FmvmHW28E3qqcu1oENzKYZKOIy2JorA+fTfvIMKgqyxSYwGfimCNvNeLTG3IY7&#10;H6kvpFIJwjFHA06kzbWOpSOPcRpa4uRdQ+dRkuwqbTu8J7hv9FOWLbXHmtOCw5Z2jsrP4ssbeD/M&#10;5eKvH9WikV5Ob/PhVh+cMY8Ps+wFlNAg/+G/9qs1sFrA75f0A/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Jh6N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P/RXbsAAADb&#10;AAAADwAAAGRycy9kb3ducmV2LnhtbEWPQWsCMRSE7wX/Q3iCt5rYw7asRhFBEPSi9eDxkTx3Vzcv&#10;YZPq+u+NIPQ4zMw3zGzRu1bcqIuNZw2TsQJBbLxtuNJw/F1//oCICdli65k0PCjCYj74mGFp/Z33&#10;dDukSmQIxxI11CmFUspoanIYxz4QZ+/sO4cpy66StsN7hrtWfilVSIcN54UaA61qMtfDn9PQVNve&#10;m8ep8Pvl8RRUMJuL2mk9Gk7UFESiPv2H3+2N1fBdwOtL/gF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/RXb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3007;top:14618;height:508;width:1945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347DC57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24B344B" wp14:editId="2A21FE02">
                <wp:simplePos x="0" y="0"/>
                <wp:positionH relativeFrom="column">
                  <wp:posOffset>-63500</wp:posOffset>
                </wp:positionH>
                <wp:positionV relativeFrom="page">
                  <wp:posOffset>7767320</wp:posOffset>
                </wp:positionV>
                <wp:extent cx="6781800" cy="36258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2585"/>
                          <a:chOff x="2847" y="13019"/>
                          <a:chExt cx="10680" cy="571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2847" y="13144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5D05F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文本框 3"/>
                        <wps:cNvSpPr txBox="1"/>
                        <wps:spPr>
                          <a:xfrm>
                            <a:off x="3007" y="13019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AE04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pt;margin-top:611.6pt;height:28.55pt;width:534pt;mso-position-vertical-relative:page;z-index:251669504;mso-width-relative:page;mso-height-relative:page;" coordorigin="2847,13019" coordsize="10680,571" o:gfxdata="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">
                <o:lock v:ext="edit" aspectratio="f"/>
                <v:group id="_x0000_s1026" o:spid="_x0000_s1026" o:spt="203" style="position:absolute;left:2847;top:13144;height:446;width:1068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Yrake70AAADb&#10;AAAADwAAAGRycy9kb3ducmV2LnhtbEWPQYvCMBSE7wv+h/AEL4smeihSjSKCdAUvunrw9miebbV5&#10;KU1W239vFhb2OMzMN8xy3dlaPKn1lWMN04kCQZw7U3Gh4fy9G89B+IBssHZMGnrysF4NPpaYGvfi&#10;Iz1PoRARwj5FDWUITSqlz0uy6CeuIY7ezbUWQ5RtIU2Lrwi3tZwplUiLFceFEhvalpQ/Tj9Ww6NP&#10;2H1mXXbN1KHfXOr7fH+4az0aTtUCRKAu/If/2l9GQzKD3y/xB8jV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tqR7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74AF64CD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E1q1v7wAAADb&#10;AAAADwAAAGRycy9kb3ducmV2LnhtbEWPQWvCQBSE7wX/w/IEb3WjoVJSVw8FUfBgq4VeH9lnNjT7&#10;NmafMf57t1DocZiZb5jlevCN6qmLdWADs2kGirgMtubKwNdp8/wKKgqyxSYwGbhThPVq9LTEwoYb&#10;f1J/lEolCMcCDTiRttA6lo48xmloiZN3Dp1HSbKrtO3wluC+0fMsW2iPNacFhy29Oyp/jldv4LDN&#10;5dufP6qXRno57fPhUm+dMZPxLHsDJTTIf/ivvbMGFjn8fkk/QK8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atb+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krh8bLsAAADb&#10;AAAADwAAAGRycy9kb3ducmV2LnhtbEWPQWsCMRSE7wX/Q3iCt5pYZCmrUUQQBL1oPXh8JM/d1c1L&#10;2KS6/nsjFHocZuYbZr7sXSvu1MXGs4bJWIEgNt42XGk4/Ww+v0HEhGyx9UwanhRhuRh8zLG0/sEH&#10;uh9TJTKEY4ka6pRCKWU0NTmMYx+Is3fxncOUZVdJ2+Ejw10rv5QqpMOG80KNgdY1mdvx12loql3v&#10;zfNc+MPqdA4qmO1V7bUeDSdqBiJRn/7Df+2t1VBM4f0l/wC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h8b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3" o:spid="_x0000_s1026" o:spt="202" type="#_x0000_t202" style="position:absolute;left:3007;top:13019;height:508;width:1945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C556C71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51A679E" wp14:editId="110610E3">
                <wp:simplePos x="0" y="0"/>
                <wp:positionH relativeFrom="column">
                  <wp:posOffset>-63500</wp:posOffset>
                </wp:positionH>
                <wp:positionV relativeFrom="page">
                  <wp:posOffset>4676140</wp:posOffset>
                </wp:positionV>
                <wp:extent cx="6781800" cy="371475"/>
                <wp:effectExtent l="0" t="0" r="19050" b="952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71475"/>
                          <a:chOff x="2847" y="10671"/>
                          <a:chExt cx="10680" cy="585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2847" y="10810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1B0A1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19959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4"/>
                        <wps:cNvSpPr txBox="1"/>
                        <wps:spPr>
                          <a:xfrm>
                            <a:off x="3007" y="10671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63547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pt;margin-top:368.2pt;height:29.25pt;width:534pt;mso-position-vertical-relative:page;z-index:251666432;mso-width-relative:page;mso-height-relative:page;" coordorigin="2847,10671" coordsize="10680,585" o:gfxdata="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">
                <o:lock v:ext="edit" aspectratio="f"/>
                <v:group id="_x0000_s1026" o:spid="_x0000_s1026" o:spt="203" style="position:absolute;left:2847;top:10810;height:446;width:1068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2dFmbL4AAADb&#10;AAAADwAAAGRycy9kb3ducmV2LnhtbEWPT4vCMBTE7wt+h/CEvSyaVESkGkWEpS54Wf8cvD2aZ1tt&#10;XkqT1fbbm4WFPQ4z8xtmue5sLR7U+sqxhmSsQBDnzlRcaDgdP0dzED4gG6wdk4aePKxXg7clpsY9&#10;+Zseh1CICGGfooYyhCaV0uclWfRj1xBH7+paiyHKtpCmxWeE21pOlJpJixXHhRIb2paU3w8/VsO9&#10;n7H7yLrskql9vznXt/nX/qb1+zBRCxCBuvAf/mvvjIZpAr9f4g+Qq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dFmbL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5475D0E3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N6NMRL0AAADb&#10;AAAADwAAAGRycy9kb3ducmV2LnhtbEWPT2vCQBTE7wW/w/IKvdWNfyoldfUgFIUetCp4fWSf2dDs&#10;2zT7jOm37wqCx2FmfsPMl72vVUdtrAIbGA0zUMRFsBWXBo6Hz9d3UFGQLdaBycAfRVguBk9zzG24&#10;8jd1eylVgnDM0YATaXKtY+HIYxyGhjh559B6lCTbUtsWrwnuaz3Ospn2WHFacNjQylHxs794A9v1&#10;RE7+vCvfaunk8DXpf6u1M+bleZR9gBLq5RG+tzfWwHQMty/pB+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o0xE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199590;height:0;width:6648450;" filled="f" stroked="t" coordsize="21600,21600" o:gfxdata="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5Lh4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文本框 4" o:spid="_x0000_s1026" o:spt="202" type="#_x0000_t202" style="position:absolute;left:3007;top:10671;height:508;width:1945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CEC8371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C28AF0" wp14:editId="3258F50D">
                <wp:simplePos x="0" y="0"/>
                <wp:positionH relativeFrom="column">
                  <wp:posOffset>-73660</wp:posOffset>
                </wp:positionH>
                <wp:positionV relativeFrom="page">
                  <wp:posOffset>2961640</wp:posOffset>
                </wp:positionV>
                <wp:extent cx="6781800" cy="360680"/>
                <wp:effectExtent l="0" t="0" r="19050" b="127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680"/>
                          <a:chOff x="2831" y="4764"/>
                          <a:chExt cx="10680" cy="5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31" y="4886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5AC018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7EA0C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199144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3007" y="4764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E0ADF5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.8pt;margin-top:233.2pt;height:28.4pt;width:534pt;mso-position-vertical-relative:page;z-index:251667456;mso-width-relative:page;mso-height-relative:page;" coordorigin="2831,4764" coordsize="10680,568" o:gfxdata="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">
                <o:lock v:ext="edit" aspectratio="f"/>
                <v:group id="_x0000_s1026" o:spid="_x0000_s1026" o:spt="203" style="position:absolute;left:2831;top:4886;height:447;width:1068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7EA0C3" filled="t" stroked="f" coordsize="1406296,288031" o:gfxdata="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6DzL4A&#10;AADbAAAADwAAAAAAAAABACAAAAAiAAAAZHJzL2Rvd25yZXYueG1sUEsBAhQAFAAAAAgAh07iQDMv&#10;BZ47AAAAOQAAABAAAAAAAAAAAQAgAAAADQEAAGRycy9zaGFwZXhtbC54bWxQSwUGAAAAAAYABgBb&#10;AQAAtw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5E507210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cstheme="minorBidi"/>
                                <w:color w:val="7EA0C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7EA0C3" filled="t" stroked="f" coordsize="21600,21600" o:gfxdata="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8qeS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199144;height:0;width:6648450;" filled="f" stroked="t" coordsize="21600,21600" o:gfxdata="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7Xdi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BFBFBF [2412]" joinstyle="round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007;top:4764;height:508;width:1945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5095E9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cstheme="minorBidi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ab/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BDC1BA" wp14:editId="1FBDB36C">
                <wp:simplePos x="0" y="0"/>
                <wp:positionH relativeFrom="column">
                  <wp:posOffset>193040</wp:posOffset>
                </wp:positionH>
                <wp:positionV relativeFrom="page">
                  <wp:posOffset>9300210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6EE76B" w14:textId="77777777" w:rsidR="00E642A4" w:rsidRDefault="00000000">
                            <w:pPr>
                              <w:pStyle w:val="12"/>
                              <w:adjustRightInd w:val="0"/>
                              <w:snapToGrid w:val="0"/>
                              <w:spacing w:beforeLines="20" w:before="62" w:afterLines="20" w:after="62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数据敏感型营销人：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擅长通过市场调研与数据分析驱动决策，独立完成5+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份商业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分析报告。</w:t>
                            </w:r>
                          </w:p>
                          <w:p w14:paraId="5AB0B7C1" w14:textId="77777777" w:rsidR="00E642A4" w:rsidRDefault="00000000">
                            <w:pPr>
                              <w:pStyle w:val="12"/>
                              <w:adjustRightInd w:val="0"/>
                              <w:snapToGrid w:val="0"/>
                              <w:spacing w:beforeLines="20" w:before="62" w:afterLines="20" w:after="62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全链路执行能力：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从活动策划（如校园快闪）到效果复盘（ROI提升25%），具备完整项目落地经验。</w:t>
                            </w:r>
                          </w:p>
                          <w:p w14:paraId="488656AE" w14:textId="77777777" w:rsidR="00E642A4" w:rsidRDefault="00000000">
                            <w:pPr>
                              <w:pStyle w:val="12"/>
                              <w:adjustRightInd w:val="0"/>
                              <w:snapToGrid w:val="0"/>
                              <w:spacing w:beforeLines="20" w:before="62" w:afterLines="20" w:after="62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创新与学习力：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持续关注AI营销、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私域流量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等趋势，自学Midjourney设计营销素材，节省外包成本30%。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5.2pt;margin-top:732.3pt;height:42.2pt;width:506.25pt;mso-position-vertical-relative:page;z-index:251676672;mso-width-relative:page;mso-height-relative:page;" filled="f" stroked="f" coordsize="21600,21600" o:gfxdata="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8J4ZvZAAAADQEAAA8AAAAAAAAAAQAgAAAAIgAAAGRycy9kb3ducmV2LnhtbFBLAQIUABQA&#10;AAAIAIdO4kAcfY3fKAIAACo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1180085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数据敏感型营销人：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擅长通过市场调研与数据分析驱动决策，独立完成5+份商业分析报告。</w:t>
                      </w:r>
                    </w:p>
                    <w:p w14:paraId="7BFD1FB4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全链路执行能力：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从活动策划（如校园快闪）到效果复盘（ROI提升25%），具备完整项目落地经验。</w:t>
                      </w:r>
                    </w:p>
                    <w:p w14:paraId="035976E3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创新与学习力：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持续关注AI营销、私域流量等趋势，自学Midjourney设计营销素材，节省外包成本30%。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98E836" wp14:editId="44113F60">
                <wp:simplePos x="0" y="0"/>
                <wp:positionH relativeFrom="column">
                  <wp:posOffset>193040</wp:posOffset>
                </wp:positionH>
                <wp:positionV relativeFrom="page">
                  <wp:posOffset>8071485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01A4BF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证书：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CET-6（620分）、商务英语中级、全国计算机二级（Office）、初级营销师资格证。</w:t>
                            </w:r>
                          </w:p>
                          <w:p w14:paraId="5919FB2B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数字营销：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SEO关键词优化、信息流广告投放、H5互动页面设计。</w:t>
                            </w:r>
                          </w:p>
                          <w:p w14:paraId="54C57AE9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工具应用：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Excel（数据透视表/VLOOKUP）、PS（基础海报制作）、PowerPoint（动态提案）。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5.2pt;margin-top:635.55pt;height:59.35pt;width:506.25pt;mso-position-vertical-relative:page;z-index:251675648;mso-width-relative:page;mso-height-relative:page;" filled="f" stroked="f" coordsize="21600,21600" o:gfxdata="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INEC2QAAAA0BAAAPAAAAAAAAAAEAIAAAACIAAABkcnMvZG93bnJldi54bWxQSwECFAAUAAAA&#10;CACHTuJA/i7cTSYCAAAq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9740B02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证书：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CET-6（620分）、商务英语中级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全国计算机二级（Office）、初级营销师资格证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 w14:paraId="25ACFA05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数字营销：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SEO关键词优化、信息流广告投放、H5互动页面设计。</w:t>
                      </w:r>
                    </w:p>
                    <w:p w14:paraId="186C3DA2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工具应用：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Excel（数据透视表/VLOOKUP）、PS（基础海报制作）、PowerPoint（动态提案）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924F5" wp14:editId="2DCBB81A">
                <wp:simplePos x="0" y="0"/>
                <wp:positionH relativeFrom="column">
                  <wp:posOffset>193040</wp:posOffset>
                </wp:positionH>
                <wp:positionV relativeFrom="page">
                  <wp:posOffset>4977130</wp:posOffset>
                </wp:positionV>
                <wp:extent cx="6429375" cy="12001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FB4CDD" w14:textId="77777777" w:rsidR="00E642A4" w:rsidRDefault="00000000">
                            <w:pPr>
                              <w:adjustRightInd w:val="0"/>
                              <w:snapToGrid w:val="0"/>
                              <w:spacing w:beforeLines="20" w:before="62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2025.03-2025.12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校园品牌推广项目                      负责人</w:t>
                            </w:r>
                          </w:p>
                          <w:p w14:paraId="50C0B11F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项目背景：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为本地奶茶品牌“茶语时光”设计大学生市场渗透方案，目标3个月内提升品牌认知度30%。</w:t>
                            </w:r>
                          </w:p>
                          <w:p w14:paraId="0B57CF67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用户调研：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设计并发放500份问卷，结合SPSS分析发现“健康低糖”需求占比达68%，提炼“轻负担奶茶”卖点。</w:t>
                            </w:r>
                          </w:p>
                          <w:p w14:paraId="42BC4D6D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活动策划：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联合学生会举办“奶茶DIY创意大赛”，吸引800+学生参与，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微博话题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阅读量突破10万+。</w:t>
                            </w:r>
                          </w:p>
                          <w:p w14:paraId="4CF3327A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渠道优化：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通过社群裂变（邀请3人得优惠券）新增会员1200+，首月销售额环比增长25%。</w:t>
                            </w:r>
                          </w:p>
                          <w:p w14:paraId="28E45108" w14:textId="77777777" w:rsidR="00E642A4" w:rsidRDefault="00000000">
                            <w:pPr>
                              <w:adjustRightInd w:val="0"/>
                              <w:snapToGrid w:val="0"/>
                              <w:spacing w:beforeLines="50" w:before="156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2024.03-2024.05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课程项目：XX品牌校园营销策划                组长</w:t>
                            </w:r>
                          </w:p>
                          <w:p w14:paraId="5A056A29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创意玩法：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设计“盲盒式优惠券”（内含折扣码+品牌周边抽奖），结合线下快闪店引流。</w:t>
                            </w:r>
                          </w:p>
                          <w:p w14:paraId="1CC680F6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数据驱动：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通过问卷星收集200+份反馈，优化产品包装设计（如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增加国潮元素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）。</w:t>
                            </w:r>
                          </w:p>
                          <w:p w14:paraId="064E1D96" w14:textId="77777777" w:rsidR="00E642A4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Lines="20" w:before="62" w:afterLines="20" w:after="62"/>
                              <w:ind w:left="227" w:firstLineChars="0" w:hanging="227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效果评估：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活动覆盖3所高校，销售额提升40%，获校级“商业创新案例”一等奖。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5.2pt;margin-top:391.9pt;height:94.5pt;width:506.25pt;mso-position-vertical-relative:page;z-index:251674624;mso-width-relative:page;mso-height-relative:page;" filled="f" stroked="f" coordsize="21600,21600" o:gfxdata="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YVb9B2QAAAAsBAAAPAAAAAAAAAAEAIAAAACIAAABkcnMvZG93bnJldi54bWxQSwECFAAUAAAA&#10;CACHTuJAoLFLSyYCAAAq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DD38B9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/>
                        <w:textAlignment w:val="auto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.03-202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.12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校园品牌推广项目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负责人</w:t>
                      </w:r>
                    </w:p>
                    <w:p w14:paraId="07099050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项目背景：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为本地奶茶品牌“茶语时光”设计大学生市场渗透方案，目标3个月内提升品牌认知度30%。</w:t>
                      </w:r>
                    </w:p>
                    <w:p w14:paraId="34C9450E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用户调研：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设计并发放500份问卷，结合SPSS分析发现“健康低糖”需求占比达68%，提炼“轻负担奶茶”卖点。</w:t>
                      </w:r>
                    </w:p>
                    <w:p w14:paraId="01F0BB43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活动策划：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联合学生会举办“奶茶DIY创意大赛”，吸引800+学生参与，微博话题阅读量突破10万+。</w:t>
                      </w:r>
                    </w:p>
                    <w:p w14:paraId="381869E1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渠道优化：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通过社群裂变（邀请3人得优惠券）新增会员1200+，首月销售额环比增长25%。</w:t>
                      </w:r>
                    </w:p>
                    <w:p w14:paraId="2671556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50"/>
                        <w:textAlignment w:val="auto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2024.03-2024.05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课程项目：XX品牌校园营销策划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组长</w:t>
                      </w:r>
                    </w:p>
                    <w:p w14:paraId="28E1B8CB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创意玩法：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设计“盲盒式优惠券”（内含折扣码+品牌周边抽奖），结合线下快闪店引流。</w:t>
                      </w:r>
                    </w:p>
                    <w:p w14:paraId="5D21B351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数据驱动：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通过问卷星收集200+份反馈，优化产品包装设计（如增加国潮元素）。</w:t>
                      </w:r>
                    </w:p>
                    <w:p w14:paraId="1AA39FEE">
                      <w:pPr>
                        <w:pStyle w:val="1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ind w:left="227" w:hanging="227" w:firstLineChars="0"/>
                        <w:textAlignment w:val="auto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效果评估：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活动覆盖3所高校，销售额提升40%，获校级“商业创新案例”一等奖。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6282E7" wp14:editId="0D44C05F">
                <wp:simplePos x="0" y="0"/>
                <wp:positionH relativeFrom="column">
                  <wp:posOffset>193040</wp:posOffset>
                </wp:positionH>
                <wp:positionV relativeFrom="page">
                  <wp:posOffset>3246120</wp:posOffset>
                </wp:positionV>
                <wp:extent cx="6429375" cy="98234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798FE1" w14:textId="77777777" w:rsidR="00E642A4" w:rsidRDefault="00000000">
                            <w:pPr>
                              <w:adjustRightInd w:val="0"/>
                              <w:snapToGrid w:val="0"/>
                              <w:spacing w:beforeLines="20" w:before="62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2022.09-2026.07                         上海财经大学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市场营销专业 / 本科</w:t>
                            </w:r>
                          </w:p>
                          <w:p w14:paraId="2591925E" w14:textId="77777777" w:rsidR="00E642A4" w:rsidRDefault="00000000">
                            <w:pPr>
                              <w:adjustRightInd w:val="0"/>
                              <w:snapToGrid w:val="0"/>
                              <w:spacing w:beforeLines="20" w:before="62" w:afterLines="20" w:after="62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GPA：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3.6/4.0（专业前15%）；国家奖学金（2023）、全国大学生市场调查与分析大赛三等奖（2024）。</w:t>
                            </w:r>
                          </w:p>
                          <w:p w14:paraId="5CA8DBB7" w14:textId="77777777" w:rsidR="00E642A4" w:rsidRDefault="00000000">
                            <w:pPr>
                              <w:adjustRightInd w:val="0"/>
                              <w:snapToGrid w:val="0"/>
                              <w:spacing w:beforeLines="20" w:before="62" w:afterLines="20" w:after="62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核心课程：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市场营销学、品牌管理、数字营销策划、新媒体运营、客户关系管理、供应链管理等等。</w:t>
                            </w:r>
                          </w:p>
                          <w:p w14:paraId="5501E4D4" w14:textId="77777777" w:rsidR="00E642A4" w:rsidRDefault="00000000">
                            <w:pPr>
                              <w:adjustRightInd w:val="0"/>
                              <w:snapToGrid w:val="0"/>
                              <w:spacing w:beforeLines="20" w:before="62" w:afterLines="20" w:after="62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精通SEO/SEM优化（百度推广、Google Ads），熟悉信息流广告投放策略；具备新媒体矩阵运营经验（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微信公众号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/小红书/B站），熟悉H5/短视频内容策划。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5.2pt;margin-top:255.6pt;height:77.35pt;width:506.25pt;mso-position-vertical-relative:page;z-index:251672576;mso-width-relative:page;mso-height-relative:page;" filled="f" stroked="f" coordsize="21600,21600" o:gfxdata="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8wjANgAAAALAQAADwAAAAAAAAABACAAAAAiAAAAZHJzL2Rvd25yZXYueG1sUEsBAhQAFAAAAAgA&#10;h07iQIFGIPAlAgAAK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9C1184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.09-202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.07  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上海财经大学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     市场营销专业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本科</w:t>
                      </w:r>
                    </w:p>
                    <w:p w14:paraId="2B3DC53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GPA：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3.6/4.0（专业前15%）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国家奖学金（2023）、全国大学生市场调查与分析大赛三等奖（2024）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 w14:paraId="739EF80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textAlignment w:val="auto"/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核心课程：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</w:rPr>
                        <w:t>市场营销学、品牌管理、数字营销策划、新媒体运营、客户关系管理、供应链管理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等等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</w:p>
                    <w:p w14:paraId="568135E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Lines="20" w:after="62" w:afterLines="20"/>
                        <w:textAlignment w:val="auto"/>
                        <w:rPr>
                          <w:rFonts w:hint="default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专业技能：</w:t>
                      </w:r>
                      <w:r>
                        <w:rPr>
                          <w:rFonts w:hint="eastAsia" w:ascii="微软雅黑" w:hAnsi="微软雅黑"/>
                          <w:b w:val="0"/>
                          <w:bCs w:val="0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精通SEO/SEM优化（百度推广、Google Ads），熟悉信息流广告投放策略；具备新媒体矩阵运营经验（微信公众号/小红书/B站），熟悉H5/短视频内容策划。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2194B815" wp14:editId="6166C09D">
            <wp:simplePos x="0" y="0"/>
            <wp:positionH relativeFrom="column">
              <wp:posOffset>5362575</wp:posOffset>
            </wp:positionH>
            <wp:positionV relativeFrom="page">
              <wp:posOffset>1772285</wp:posOffset>
            </wp:positionV>
            <wp:extent cx="855345" cy="1144905"/>
            <wp:effectExtent l="9525" t="9525" r="11430" b="26670"/>
            <wp:wrapNone/>
            <wp:docPr id="45" name="图片 45" descr="E:/01证件照/dee1a59bf8a68aa46f4212eb12ef27d.pngdee1a59bf8a68aa46f4212eb12ef27d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:o="urn:schemas-microsoft-com:office:office" xmlns:v="urn:schemas-microsoft-com:vml" xmlns:w="http://schemas.openxmlformats.org/wordprocessingml/2006/main" xmlns:w10="urn:schemas-microsoft-com:office:word" xmlns:wpsCustomData="http://www.wps.cn/officeDocument/2013/wpsCustomData" xmlns="http://www.wps.cn/officeDocument/2013/wpsCustomData" xmlns:s="http://www.wps.cn/officeDocument/2013/wpsCustomData">
                    <s:item s:name="picid" s:val="{21761e4c-46bc-4478-aefd-feabae09c33b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E:/01证件照/dee1a59bf8a68aa46f4212eb12ef27d.pngdee1a59bf8a68aa46f4212eb12ef27d"/>
                    <pic:cNvPicPr>
                      <a:picLocks noChangeAspect="1"/>
                    </pic:cNvPicPr>
                  </pic:nvPicPr>
                  <pic:blipFill>
                    <a:blip r:embed="rId8"/>
                    <a:srcRect l="194" r="194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144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82FB6" wp14:editId="754B2970">
                <wp:simplePos x="0" y="0"/>
                <wp:positionH relativeFrom="column">
                  <wp:posOffset>2609850</wp:posOffset>
                </wp:positionH>
                <wp:positionV relativeFrom="page">
                  <wp:posOffset>1731645</wp:posOffset>
                </wp:positionV>
                <wp:extent cx="2407920" cy="1146175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E0339F" w14:textId="06AC0941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求职意向：</w:t>
                            </w:r>
                            <w:r w:rsidR="008B16B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销售代表</w:t>
                            </w:r>
                          </w:p>
                          <w:p w14:paraId="4329502D" w14:textId="77777777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出生年月：2003.06</w:t>
                            </w:r>
                          </w:p>
                          <w:p w14:paraId="22F59A07" w14:textId="74F4AF84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电子邮箱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8B16B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wuyutong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4322C38D" w14:textId="77777777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联系方式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：XXX-XXXX-8888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F82FB6" id="_x0000_t202" coordsize="21600,21600" o:spt="202" path="m,l,21600r21600,l21600,xe">
                <v:stroke joinstyle="miter"/>
                <v:path gradientshapeok="t" o:connecttype="rect"/>
              </v:shapetype>
              <v:shape id="_x0000_s1066" type="#_x0000_t202" style="position:absolute;margin-left:205.5pt;margin-top:136.35pt;width:189.6pt;height:9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" filled="f" stroked="f">
                <v:textbox style="mso-fit-shape-to-text:t">
                  <w:txbxContent>
                    <w:p w14:paraId="5BE0339F" w14:textId="06AC0941" w:rsidR="00E642A4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求职意向：</w:t>
                      </w:r>
                      <w:r w:rsidR="008B16B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销售代表</w:t>
                      </w:r>
                    </w:p>
                    <w:p w14:paraId="4329502D" w14:textId="77777777" w:rsidR="00E642A4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出生年月：2003.06</w:t>
                      </w:r>
                    </w:p>
                    <w:p w14:paraId="22F59A07" w14:textId="74F4AF84" w:rsidR="00E642A4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电子邮箱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8B16B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wuyutong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@qq.com</w:t>
                      </w:r>
                    </w:p>
                    <w:p w14:paraId="4322C38D" w14:textId="77777777" w:rsidR="00E642A4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联系方式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：XXX-XXXX-8888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81A319" wp14:editId="0B5AE834">
                <wp:simplePos x="0" y="0"/>
                <wp:positionH relativeFrom="column">
                  <wp:posOffset>190500</wp:posOffset>
                </wp:positionH>
                <wp:positionV relativeFrom="page">
                  <wp:posOffset>1731645</wp:posOffset>
                </wp:positionV>
                <wp:extent cx="2229485" cy="1146175"/>
                <wp:effectExtent l="0" t="0" r="0" b="0"/>
                <wp:wrapNone/>
                <wp:docPr id="47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97CE37" w14:textId="77777777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：吴予桐</w:t>
                            </w:r>
                          </w:p>
                          <w:p w14:paraId="3ACEED25" w14:textId="77777777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性    别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：女</w:t>
                            </w:r>
                          </w:p>
                          <w:p w14:paraId="2F6C8420" w14:textId="77777777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：共青团员</w:t>
                            </w:r>
                          </w:p>
                          <w:p w14:paraId="711597BD" w14:textId="77777777" w:rsidR="00E642A4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籍    贯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：上海市浦东新区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pt;margin-top:136.35pt;height:90.25pt;width:175.55pt;mso-position-vertical-relative:page;z-index:251670528;v-text-anchor:middle;mso-width-relative:page;mso-height-relative:page;" filled="f" stroked="f" coordsize="21600,21600" o:gfxdata="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chQKK2gAAAAoBAAAPAAAAAAAAAAEAIAAAACIAAABkcnMvZG93bnJldi54bWxQSwECFAAU&#10;AAAACACHTuJA3vUMGygCAAAu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0BBB0A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：吴予桐</w:t>
                      </w:r>
                    </w:p>
                    <w:p w14:paraId="0A58E2A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性    别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：女</w:t>
                      </w:r>
                    </w:p>
                    <w:p w14:paraId="0A918C0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政治面貌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共青团员</w:t>
                      </w:r>
                    </w:p>
                    <w:p w14:paraId="648C691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籍    贯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上海市浦东新区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42A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EBB0F" w14:textId="77777777" w:rsidR="00941F7D" w:rsidRDefault="00941F7D" w:rsidP="00E07445">
      <w:pPr>
        <w:rPr>
          <w:rFonts w:hint="eastAsia"/>
        </w:rPr>
      </w:pPr>
      <w:r>
        <w:separator/>
      </w:r>
    </w:p>
  </w:endnote>
  <w:endnote w:type="continuationSeparator" w:id="0">
    <w:p w14:paraId="6BE6C0EC" w14:textId="77777777" w:rsidR="00941F7D" w:rsidRDefault="00941F7D" w:rsidP="00E074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892AD" w14:textId="77777777" w:rsidR="00941F7D" w:rsidRDefault="00941F7D" w:rsidP="00E07445">
      <w:pPr>
        <w:rPr>
          <w:rFonts w:hint="eastAsia"/>
        </w:rPr>
      </w:pPr>
      <w:r>
        <w:separator/>
      </w:r>
    </w:p>
  </w:footnote>
  <w:footnote w:type="continuationSeparator" w:id="0">
    <w:p w14:paraId="5FDF2411" w14:textId="77777777" w:rsidR="00941F7D" w:rsidRDefault="00941F7D" w:rsidP="00E074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3990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2B031A"/>
    <w:rsid w:val="003150B6"/>
    <w:rsid w:val="00327544"/>
    <w:rsid w:val="00355330"/>
    <w:rsid w:val="003666FA"/>
    <w:rsid w:val="003829A9"/>
    <w:rsid w:val="003A091E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B54AE"/>
    <w:rsid w:val="006F567F"/>
    <w:rsid w:val="00735052"/>
    <w:rsid w:val="007719C0"/>
    <w:rsid w:val="0077420C"/>
    <w:rsid w:val="007B1C07"/>
    <w:rsid w:val="0082702B"/>
    <w:rsid w:val="00827B59"/>
    <w:rsid w:val="0085417A"/>
    <w:rsid w:val="0089146D"/>
    <w:rsid w:val="008B16B4"/>
    <w:rsid w:val="00911736"/>
    <w:rsid w:val="00923016"/>
    <w:rsid w:val="0092591B"/>
    <w:rsid w:val="0093682A"/>
    <w:rsid w:val="00941F7D"/>
    <w:rsid w:val="00984D9C"/>
    <w:rsid w:val="009872F7"/>
    <w:rsid w:val="009C366C"/>
    <w:rsid w:val="009D6057"/>
    <w:rsid w:val="009F7C4F"/>
    <w:rsid w:val="00A2143F"/>
    <w:rsid w:val="00A24A7B"/>
    <w:rsid w:val="00A26FC6"/>
    <w:rsid w:val="00A702BF"/>
    <w:rsid w:val="00A977B2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7C1D"/>
    <w:rsid w:val="00D50E46"/>
    <w:rsid w:val="00D76D6E"/>
    <w:rsid w:val="00D8497B"/>
    <w:rsid w:val="00DB4EC6"/>
    <w:rsid w:val="00DD7BC7"/>
    <w:rsid w:val="00E07445"/>
    <w:rsid w:val="00E17ECD"/>
    <w:rsid w:val="00E642A4"/>
    <w:rsid w:val="00E90049"/>
    <w:rsid w:val="00EA688C"/>
    <w:rsid w:val="00F4103D"/>
    <w:rsid w:val="00FF5D10"/>
    <w:rsid w:val="00FF7F4E"/>
    <w:rsid w:val="022F48F3"/>
    <w:rsid w:val="095A2027"/>
    <w:rsid w:val="101D06CE"/>
    <w:rsid w:val="10D16270"/>
    <w:rsid w:val="11DB173E"/>
    <w:rsid w:val="186C45EB"/>
    <w:rsid w:val="1A72364F"/>
    <w:rsid w:val="1D06237C"/>
    <w:rsid w:val="1F6F087E"/>
    <w:rsid w:val="20B030D7"/>
    <w:rsid w:val="21CB7B54"/>
    <w:rsid w:val="25756500"/>
    <w:rsid w:val="2A733212"/>
    <w:rsid w:val="2AE82A67"/>
    <w:rsid w:val="326D249E"/>
    <w:rsid w:val="34213C27"/>
    <w:rsid w:val="35E86ED0"/>
    <w:rsid w:val="46CF564D"/>
    <w:rsid w:val="46D32BDA"/>
    <w:rsid w:val="4BE06C3C"/>
    <w:rsid w:val="4DA90DF8"/>
    <w:rsid w:val="4E613BEE"/>
    <w:rsid w:val="4FB07878"/>
    <w:rsid w:val="4FCE1CC4"/>
    <w:rsid w:val="51385735"/>
    <w:rsid w:val="540278C8"/>
    <w:rsid w:val="57D2454F"/>
    <w:rsid w:val="592D7CCF"/>
    <w:rsid w:val="597C6862"/>
    <w:rsid w:val="5A4A37B2"/>
    <w:rsid w:val="5F6F3834"/>
    <w:rsid w:val="62AB7DAA"/>
    <w:rsid w:val="67D31EFE"/>
    <w:rsid w:val="70730464"/>
    <w:rsid w:val="73C956F8"/>
    <w:rsid w:val="764A5A81"/>
    <w:rsid w:val="7697551A"/>
    <w:rsid w:val="783C04F8"/>
    <w:rsid w:val="789E6AEF"/>
    <w:rsid w:val="7B077890"/>
    <w:rsid w:val="7CF9058B"/>
    <w:rsid w:val="7F58584A"/>
    <w:rsid w:val="7F7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127944"/>
  <w15:docId w15:val="{EDF8AE91-FA22-4271-97E7-98D3A50B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110">
    <w:name w:val="列表段落1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7</TotalTime>
  <Pages>1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1369168276@qq.com</cp:lastModifiedBy>
  <cp:revision>4</cp:revision>
  <cp:lastPrinted>2026-10-21T07:56:00Z</cp:lastPrinted>
  <dcterms:created xsi:type="dcterms:W3CDTF">2026-10-21T07:53:00Z</dcterms:created>
  <dcterms:modified xsi:type="dcterms:W3CDTF">2026-10-21T08:57:00Z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F9F887826FC74EF39FD8153347C5D70D_12</vt:lpwstr>
  </property>
  <property fmtid="{D5CDD505-2E9C-101B-9397-08002B2CF9AE}" pid="4" name="KSOTemplateDocerSaveRecord">
    <vt:lpwstr>eyJoZGlkIjoiOTc3M2Y5NzIzMDFlZjAyY2Q4Njk5ODkyYjFjNzBiNTQiLCJ1c2VySWQiOiIzMDY5NjI2MTQifQ==</vt:lpwstr>
  </property>
</Properties>
</file>