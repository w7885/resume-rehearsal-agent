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73F0" w14:textId="77777777" w:rsidR="00E642A4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CC74A" wp14:editId="5B36591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D2CE9" w14:textId="77777777" w:rsidR="00E642A4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7EA0C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EA0C3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.25pt;margin-top:9.75pt;height:69.65pt;width:165pt;mso-position-vertical-relative:page;z-index:251659264;mso-width-relative:page;mso-height-relative:page;" filled="f" stroked="f" coordsize="21600,21600" o:gfxdata="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TdYh1AAA&#10;AAgBAAAPAAAAAAAAAAEAIAAAACIAAABkcnMvZG93bnJldi54bWxQSwECFAAUAAAACACHTuJAS/+R&#10;ryICAAAp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6EA6D10">
                      <w:pPr>
                        <w:adjustRightInd w:val="0"/>
                        <w:snapToGrid w:val="0"/>
                        <w:rPr>
                          <w:rFonts w:hint="eastAsia"/>
                          <w:color w:val="7EA0C3"/>
                        </w:rPr>
                      </w:pPr>
                      <w:r>
                        <w:rPr>
                          <w:rFonts w:hint="eastAsia" w:ascii="微软雅黑" w:hAnsi="微软雅黑"/>
                          <w:color w:val="7EA0C3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4C742" wp14:editId="055D0B2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12796" wp14:editId="3ED89895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265F9" wp14:editId="57EEACC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A66B497" wp14:editId="512AF97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JY04j9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7EA0C3" filled="t" stroked="f" coordsize="4391025,190500" o:gfxdata="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IW3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0562A" wp14:editId="1FE67B9A">
                <wp:simplePos x="0" y="0"/>
                <wp:positionH relativeFrom="column">
                  <wp:posOffset>-76200</wp:posOffset>
                </wp:positionH>
                <wp:positionV relativeFrom="page">
                  <wp:posOffset>1295400</wp:posOffset>
                </wp:positionV>
                <wp:extent cx="6781800" cy="365760"/>
                <wp:effectExtent l="0" t="0" r="190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760"/>
                          <a:chOff x="2831" y="2328"/>
                          <a:chExt cx="10680" cy="576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F4702C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2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63EAEE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0562A" id="组合 11" o:spid="_x0000_s1027" style="position:absolute;left:0;text-align:left;margin-left:-6pt;margin-top:102pt;width:534pt;height:28.8pt;z-index:251665408;mso-position-vertical-relative:page" coordorigin="2831,2328" coordsize="1068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">
                <v:group id="组合 15" o:spid="_x0000_s1028" style="position:absolute;left:2831;top:2458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0F4702C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" fillcolor="#7ea0c3" stroked="f"/>
                  </v:group>
                  <v:line id="直接连接符 14" o:spid="_x0000_s1032" style="position:absolute;visibility:visible;mso-wrap-style:square" from="1333,2023" to="67818,2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" strokecolor="#bfbfbf [2412]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33" type="#_x0000_t202" style="position:absolute;left:3003;top:232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1063EAEE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207D9D" wp14:editId="417FD27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16.6pt;width:0pt;mso-position-vertical-relative:page;z-index:-251652096;mso-width-relative:page;mso-height-relative:page;" filled="f" stroked="t" coordsize="21600,21600" o:gfxdata="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kZhN9kAAAAKAQAADwAA&#10;AAAAAAABACAAAAAiAAAAZHJzL2Rvd25yZXYueG1sUEsBAhQAFAAAAAgAh07iQAHPryfcAQAAnAMA&#10;AA4AAAAAAAAAAQAgAAAAKAEAAGRycy9lMm9Eb2MueG1sUEsFBgAAAAAGAAYAWQEAAHYFAAAAAA==&#10;">
                <v:fill on="f" focussize="0,0"/>
                <v:stroke color="#7EA0C3 [3204]" joinstyle="round"/>
                <v:imagedata o:title=""/>
                <o:lock v:ext="edit" aspectratio="f"/>
              </v:line>
            </w:pict>
          </mc:Fallback>
        </mc:AlternateContent>
      </w:r>
    </w:p>
    <w:p w14:paraId="062C8B71" w14:textId="77777777" w:rsidR="00E642A4" w:rsidRDefault="00E642A4">
      <w:pPr>
        <w:rPr>
          <w:rFonts w:hint="eastAsia"/>
        </w:rPr>
      </w:pPr>
    </w:p>
    <w:p w14:paraId="75EE2BF0" w14:textId="77777777" w:rsidR="00E642A4" w:rsidRDefault="00E642A4">
      <w:pPr>
        <w:rPr>
          <w:rFonts w:hint="eastAsia"/>
        </w:rPr>
      </w:pPr>
    </w:p>
    <w:p w14:paraId="438209BF" w14:textId="42550EF5" w:rsidR="00E642A4" w:rsidRDefault="00F36B19" w:rsidP="008E6799">
      <w:pPr>
        <w:ind w:firstLineChars="3700" w:firstLine="777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82FB6" wp14:editId="71BF54BF">
                <wp:simplePos x="0" y="0"/>
                <wp:positionH relativeFrom="column">
                  <wp:posOffset>2215902</wp:posOffset>
                </wp:positionH>
                <wp:positionV relativeFrom="page">
                  <wp:posOffset>1639398</wp:posOffset>
                </wp:positionV>
                <wp:extent cx="3549112" cy="150834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112" cy="1508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E0339F" w14:textId="6AB64DAC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求职意向：</w:t>
                            </w:r>
                            <w:r w:rsidR="005E6271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2F59A07" w14:textId="0A8A4C5A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电子邮箱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  <w:r w:rsidR="005E6271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4322C38D" w14:textId="6EB26608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联系方式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：XXX-XXXX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82FB6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174.5pt;margin-top:129.1pt;width:279.45pt;height:1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" filled="f" stroked="f">
                <v:textbox>
                  <w:txbxContent>
                    <w:p w14:paraId="5BE0339F" w14:textId="6AB64DAC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求职意向：</w:t>
                      </w:r>
                      <w:r w:rsidR="005E6271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2F59A07" w14:textId="0A8A4C5A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电子邮箱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  <w:r w:rsidR="005E6271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@qq.com</w:t>
                      </w:r>
                    </w:p>
                    <w:p w14:paraId="4322C38D" w14:textId="6EB26608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联系方式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：XXX-XXXX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719F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81A319" wp14:editId="74A7F4B4">
                <wp:simplePos x="0" y="0"/>
                <wp:positionH relativeFrom="column">
                  <wp:posOffset>453390</wp:posOffset>
                </wp:positionH>
                <wp:positionV relativeFrom="page">
                  <wp:posOffset>1828165</wp:posOffset>
                </wp:positionV>
                <wp:extent cx="2229485" cy="1146175"/>
                <wp:effectExtent l="0" t="0" r="0" b="0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97CE37" w14:textId="75AB0016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姓    名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</w:p>
                          <w:p w14:paraId="711597BD" w14:textId="3C2F3D82" w:rsidR="00E642A4" w:rsidRDefault="00000000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性    别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</w:p>
                          <w:p w14:paraId="0DBE588C" w14:textId="7B578541" w:rsidR="005B0058" w:rsidRPr="00E833D0" w:rsidRDefault="005B0058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出生年月：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A319" id="文本框 47" o:spid="_x0000_s1035" type="#_x0000_t202" style="position:absolute;left:0;text-align:left;margin-left:35.7pt;margin-top:143.95pt;width:175.55pt;height:9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" filled="f" stroked="f">
                <v:textbox style="mso-fit-shape-to-text:t">
                  <w:txbxContent>
                    <w:p w14:paraId="6097CE37" w14:textId="75AB0016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姓    名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</w:p>
                    <w:p w14:paraId="711597BD" w14:textId="3C2F3D82" w:rsidR="00E642A4" w:rsidRDefault="00000000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性    别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</w:p>
                    <w:p w14:paraId="0DBE588C" w14:textId="7B578541" w:rsidR="005B0058" w:rsidRPr="00E833D0" w:rsidRDefault="005B0058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出生年月：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719F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282E7" wp14:editId="690A99BF">
                <wp:simplePos x="0" y="0"/>
                <wp:positionH relativeFrom="column">
                  <wp:posOffset>193040</wp:posOffset>
                </wp:positionH>
                <wp:positionV relativeFrom="page">
                  <wp:posOffset>3509355</wp:posOffset>
                </wp:positionV>
                <wp:extent cx="6429375" cy="98234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798FE1" w14:textId="647B89E4" w:rsidR="00E642A4" w:rsidRPr="00181342" w:rsidRDefault="007405DC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2024.           </w:t>
                            </w:r>
                            <w:r w:rsid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大学   </w:t>
                            </w:r>
                            <w:r w:rsidRPr="00181342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    / 本科</w:t>
                            </w:r>
                          </w:p>
                          <w:p w14:paraId="2591925E" w14:textId="47B402BF" w:rsidR="00E642A4" w:rsidRPr="00181342" w:rsidRDefault="00000000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GPA：</w:t>
                            </w:r>
                            <w:r w:rsidR="005E6271" w:rsidRPr="00181342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501E4D4" w14:textId="5FDA4043" w:rsidR="00E642A4" w:rsidRPr="00181342" w:rsidRDefault="00000000" w:rsidP="00481C54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核心课程：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82E7" id="_x0000_s1036" type="#_x0000_t202" style="position:absolute;left:0;text-align:left;margin-left:15.2pt;margin-top:276.35pt;width:506.25pt;height:7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" filled="f" stroked="f">
                <v:textbox style="mso-fit-shape-to-text:t">
                  <w:txbxContent>
                    <w:p w14:paraId="6F798FE1" w14:textId="647B89E4" w:rsidR="00E642A4" w:rsidRPr="00181342" w:rsidRDefault="007405DC">
                      <w:pPr>
                        <w:adjustRightInd w:val="0"/>
                        <w:snapToGrid w:val="0"/>
                        <w:spacing w:beforeLines="20" w:before="62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2024.           </w:t>
                      </w:r>
                      <w:r w:rsid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大学   </w:t>
                      </w:r>
                      <w:r w:rsidRPr="00181342">
                        <w:rPr>
                          <w:rFonts w:ascii="微软雅黑" w:hAnsi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    / 本科</w:t>
                      </w:r>
                    </w:p>
                    <w:p w14:paraId="2591925E" w14:textId="47B402BF" w:rsidR="00E642A4" w:rsidRPr="00181342" w:rsidRDefault="00000000">
                      <w:pPr>
                        <w:adjustRightInd w:val="0"/>
                        <w:snapToGrid w:val="0"/>
                        <w:spacing w:beforeLines="20" w:before="62" w:afterLines="20" w:after="62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GPA：</w:t>
                      </w:r>
                      <w:r w:rsidR="005E6271" w:rsidRPr="00181342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501E4D4" w14:textId="5FDA4043" w:rsidR="00E642A4" w:rsidRPr="00181342" w:rsidRDefault="00000000" w:rsidP="00481C54">
                      <w:pPr>
                        <w:adjustRightInd w:val="0"/>
                        <w:snapToGrid w:val="0"/>
                        <w:spacing w:beforeLines="20" w:before="62" w:afterLines="20" w:after="62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核心课程：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0058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DC1BA" wp14:editId="2FEF7EC6">
                <wp:simplePos x="0" y="0"/>
                <wp:positionH relativeFrom="column">
                  <wp:posOffset>193040</wp:posOffset>
                </wp:positionH>
                <wp:positionV relativeFrom="page">
                  <wp:posOffset>9455193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8656AE" w14:textId="66D841DE" w:rsidR="00E642A4" w:rsidRDefault="005B0058" w:rsidP="005B0058">
                            <w:pPr>
                              <w:pStyle w:val="12"/>
                              <w:adjustRightInd w:val="0"/>
                              <w:snapToGrid w:val="0"/>
                              <w:spacing w:beforeLines="20" w:before="62" w:afterLines="20" w:after="62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宋体" w:hAnsi="Times New Roman" w:hint="eastAsia"/>
                                <w:sz w:val="24"/>
                                <w:szCs w:val="24"/>
                              </w:rPr>
                              <w:t>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C1BA" id="_x0000_s1037" type="#_x0000_t202" style="position:absolute;left:0;text-align:left;margin-left:15.2pt;margin-top:744.5pt;width:506.25pt;height:4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" filled="f" stroked="f">
                <v:textbox style="mso-fit-shape-to-text:t">
                  <w:txbxContent>
                    <w:p w14:paraId="488656AE" w14:textId="66D841DE" w:rsidR="00E642A4" w:rsidRDefault="005B0058" w:rsidP="005B0058">
                      <w:pPr>
                        <w:pStyle w:val="12"/>
                        <w:adjustRightInd w:val="0"/>
                        <w:snapToGrid w:val="0"/>
                        <w:spacing w:beforeLines="20" w:before="62" w:afterLines="20" w:after="62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宋体" w:hAnsi="Times New Roman" w:hint="eastAsia"/>
                          <w:sz w:val="24"/>
                          <w:szCs w:val="24"/>
                        </w:rPr>
                        <w:t>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0058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C28AF0" wp14:editId="3C3D1DD8">
                <wp:simplePos x="0" y="0"/>
                <wp:positionH relativeFrom="column">
                  <wp:posOffset>-73660</wp:posOffset>
                </wp:positionH>
                <wp:positionV relativeFrom="page">
                  <wp:posOffset>2872912</wp:posOffset>
                </wp:positionV>
                <wp:extent cx="6781800" cy="360680"/>
                <wp:effectExtent l="0" t="0" r="19050" b="127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680"/>
                          <a:chOff x="2831" y="4764"/>
                          <a:chExt cx="10680" cy="5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31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AC018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7EA0C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19914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6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0ADF5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28AF0" id="组合 17" o:spid="_x0000_s1038" style="position:absolute;left:0;text-align:left;margin-left:-5.8pt;margin-top:226.2pt;width:534pt;height:28.4pt;z-index:251667456;mso-position-vertical-relative:page" coordorigin="2831,4764" coordsize="1068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">
                <v:group id="组合 16" o:spid="_x0000_s1039" style="position:absolute;left:2831;top:4886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05AC018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7EA0C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" fillcolor="#7ea0c3" stroked="f"/>
                  </v:group>
                  <v:line id="直接连接符 20" o:spid="_x0000_s1043" style="position:absolute;visibility:visible;mso-wrap-style:square" from="1333,1991" to="67818,1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" strokecolor="#bfbfbf [2412]"/>
                </v:group>
                <v:shape id="文本框 27" o:spid="_x0000_s1044" type="#_x0000_t202" style="position:absolute;left:3007;top:4764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4E0ADF5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5B0058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8E836" wp14:editId="71F436F2">
                <wp:simplePos x="0" y="0"/>
                <wp:positionH relativeFrom="column">
                  <wp:posOffset>193040</wp:posOffset>
                </wp:positionH>
                <wp:positionV relativeFrom="page">
                  <wp:posOffset>7498048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01A4BF" w14:textId="489A69C3" w:rsidR="008E6799" w:rsidRPr="005B0058" w:rsidRDefault="00000000" w:rsidP="008E679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5B00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证书：</w:t>
                            </w:r>
                          </w:p>
                          <w:p w14:paraId="54C57AE9" w14:textId="445E78B2" w:rsidR="00E642A4" w:rsidRPr="005B0058" w:rsidRDefault="00E642A4" w:rsidP="007405D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E836" id="_x0000_s1045" type="#_x0000_t202" style="position:absolute;left:0;text-align:left;margin-left:15.2pt;margin-top:590.4pt;width:506.25pt;height:5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9Zn8QEAALw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" filled="f" stroked="f">
                <v:textbox style="mso-fit-shape-to-text:t">
                  <w:txbxContent>
                    <w:p w14:paraId="0B01A4BF" w14:textId="489A69C3" w:rsidR="008E6799" w:rsidRPr="005B0058" w:rsidRDefault="00000000" w:rsidP="008E6799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20" w:before="62" w:afterLines="20" w:after="62"/>
                        <w:ind w:left="227" w:firstLineChars="0" w:hanging="227"/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4"/>
                        </w:rPr>
                      </w:pPr>
                      <w:r w:rsidRPr="005B0058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证书：</w:t>
                      </w:r>
                    </w:p>
                    <w:p w14:paraId="54C57AE9" w14:textId="445E78B2" w:rsidR="00E642A4" w:rsidRPr="005B0058" w:rsidRDefault="00E642A4" w:rsidP="007405DC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20" w:before="62" w:afterLines="20" w:after="62"/>
                        <w:ind w:left="227" w:firstLineChars="0" w:hanging="227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81342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4B344B" wp14:editId="75105747">
                <wp:simplePos x="0" y="0"/>
                <wp:positionH relativeFrom="column">
                  <wp:posOffset>-62865</wp:posOffset>
                </wp:positionH>
                <wp:positionV relativeFrom="page">
                  <wp:posOffset>6880860</wp:posOffset>
                </wp:positionV>
                <wp:extent cx="6781800" cy="3625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2585"/>
                          <a:chOff x="2847" y="13019"/>
                          <a:chExt cx="10680" cy="57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44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D05F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AE04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B344B" id="组合 28" o:spid="_x0000_s1046" style="position:absolute;left:0;text-align:left;margin-left:-4.95pt;margin-top:541.8pt;width:534pt;height:28.55pt;z-index:251669504;mso-position-vertical-relative:page" coordorigin="2847,13019" coordsize="10680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">
                <v:group id="组合 60" o:spid="_x0000_s1047" style="position:absolute;left:2847;top:13144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85D05F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" fillcolor="#7ea0c3" stroked="f"/>
                  </v:group>
  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" strokecolor="#bfbfbf [2412]"/>
                </v:group>
                <v:shape id="文本框 3" o:spid="_x0000_s1052" type="#_x0000_t202" style="position:absolute;left:3007;top:13019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6AE04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8134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924F5" wp14:editId="48D95BC6">
                <wp:simplePos x="0" y="0"/>
                <wp:positionH relativeFrom="column">
                  <wp:posOffset>193040</wp:posOffset>
                </wp:positionH>
                <wp:positionV relativeFrom="page">
                  <wp:posOffset>5108865</wp:posOffset>
                </wp:positionV>
                <wp:extent cx="6429375" cy="12001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FB4CDD" w14:textId="5DE530A7" w:rsidR="00E642A4" w:rsidRPr="005B0058" w:rsidRDefault="00481C54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系统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成员</w:t>
                            </w:r>
                          </w:p>
                          <w:p w14:paraId="064E1D96" w14:textId="48012345" w:rsidR="00E642A4" w:rsidRPr="005B0058" w:rsidRDefault="00481C54" w:rsidP="00481C54">
                            <w:pPr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2026.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站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者</w:t>
                            </w:r>
                          </w:p>
                          <w:p w14:paraId="2470C004" w14:textId="6EB2DC97" w:rsidR="00481C54" w:rsidRPr="00181342" w:rsidRDefault="00481C54" w:rsidP="00481C54">
                            <w:pPr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924F5" id="_x0000_s1053" type="#_x0000_t202" style="position:absolute;left:0;text-align:left;margin-left:15.2pt;margin-top:402.25pt;width:506.25pt;height:9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lv8wEAAL4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" filled="f" stroked="f">
                <v:textbox style="mso-fit-shape-to-text:t">
                  <w:txbxContent>
                    <w:p w14:paraId="71FB4CDD" w14:textId="5DE530A7" w:rsidR="00E642A4" w:rsidRPr="005B0058" w:rsidRDefault="00481C54">
                      <w:pPr>
                        <w:adjustRightInd w:val="0"/>
                        <w:snapToGrid w:val="0"/>
                        <w:spacing w:beforeLines="20" w:before="62"/>
                        <w:rPr>
                          <w:rFonts w:ascii="微软雅黑" w:hAnsi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  <w:r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系统</w:t>
                      </w:r>
                      <w:r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      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成员</w:t>
                      </w:r>
                    </w:p>
                    <w:p w14:paraId="064E1D96" w14:textId="48012345" w:rsidR="00E642A4" w:rsidRPr="005B0058" w:rsidRDefault="00481C54" w:rsidP="00481C54">
                      <w:pPr>
                        <w:adjustRightInd w:val="0"/>
                        <w:snapToGrid w:val="0"/>
                        <w:spacing w:beforeLines="50" w:before="156"/>
                        <w:rPr>
                          <w:rFonts w:ascii="微软雅黑" w:hAnsi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2026.</w:t>
                      </w:r>
                      <w:r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 w:rsid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站</w:t>
                      </w:r>
                      <w:r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 w:rsid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者</w:t>
                      </w:r>
                    </w:p>
                    <w:p w14:paraId="2470C004" w14:textId="6EB2DC97" w:rsidR="00481C54" w:rsidRPr="00181342" w:rsidRDefault="00481C54" w:rsidP="00481C54">
                      <w:pPr>
                        <w:adjustRightInd w:val="0"/>
                        <w:snapToGrid w:val="0"/>
                        <w:spacing w:beforeLines="50" w:before="156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BAF92C" wp14:editId="718F95F2">
                <wp:simplePos x="0" y="0"/>
                <wp:positionH relativeFrom="column">
                  <wp:posOffset>-63500</wp:posOffset>
                </wp:positionH>
                <wp:positionV relativeFrom="page">
                  <wp:posOffset>9011920</wp:posOffset>
                </wp:positionV>
                <wp:extent cx="6781800" cy="360045"/>
                <wp:effectExtent l="0" t="0" r="19050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045"/>
                          <a:chOff x="2847" y="14618"/>
                          <a:chExt cx="10680" cy="5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739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60EB4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文本框 2"/>
                        <wps:cNvSpPr txBox="1"/>
                        <wps:spPr>
                          <a:xfrm>
                            <a:off x="3007" y="1461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BB6D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AF92C" id="组合 29" o:spid="_x0000_s1054" style="position:absolute;left:0;text-align:left;margin-left:-5pt;margin-top:709.6pt;width:534pt;height:28.35pt;z-index:251668480;mso-position-vertical-relative:page" coordorigin="2847,14618" coordsize="1068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">
                <v:group id="组合 72" o:spid="_x0000_s1055" style="position:absolute;left:2847;top:14739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1860EB4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" fillcolor="#7ea0c3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" strokecolor="#bfbfbf [2412]"/>
                </v:group>
                <v:shape id="_x0000_s1060" type="#_x0000_t202" style="position:absolute;left:3007;top:1461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607BB6D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1A679E" wp14:editId="5873E787">
                <wp:simplePos x="0" y="0"/>
                <wp:positionH relativeFrom="column">
                  <wp:posOffset>-63500</wp:posOffset>
                </wp:positionH>
                <wp:positionV relativeFrom="page">
                  <wp:posOffset>4676140</wp:posOffset>
                </wp:positionV>
                <wp:extent cx="6781800" cy="371475"/>
                <wp:effectExtent l="0" t="0" r="19050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71475"/>
                          <a:chOff x="2847" y="10671"/>
                          <a:chExt cx="10680" cy="58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810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B0A1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19959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4"/>
                        <wps:cNvSpPr txBox="1"/>
                        <wps:spPr>
                          <a:xfrm>
                            <a:off x="3007" y="1067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63547" w14:textId="1095D9BA" w:rsidR="00E642A4" w:rsidRDefault="00481C54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A679E" id="组合 25" o:spid="_x0000_s1061" style="position:absolute;left:0;text-align:left;margin-left:-5pt;margin-top:368.2pt;width:534pt;height:29.25pt;z-index:251666432;mso-position-vertical-relative:page" coordorigin="2847,10671" coordsize="1068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">
                <v:group id="组合 39" o:spid="_x0000_s1062" style="position:absolute;left:2847;top:10810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41B0A1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" fillcolor="#7ea0c3" stroked="f"/>
                  </v:group>
                  <v:line id="直接连接符 20" o:spid="_x0000_s1066" style="position:absolute;visibility:visible;mso-wrap-style:square" from="1333,1995" to="67818,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" strokecolor="#bfbfbf [2412]"/>
                </v:group>
                <v:shape id="文本框 4" o:spid="_x0000_s1067" type="#_x0000_t202" style="position:absolute;left:3007;top:10671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B563547" w14:textId="1095D9BA" w:rsidR="00E642A4" w:rsidRDefault="00481C54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项目</w:t>
                        </w:r>
                        <w:r w:rsidR="00000000"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8E6799">
        <w:rPr>
          <w:rFonts w:hint="eastAsia"/>
          <w:noProof/>
        </w:rPr>
        <w:drawing>
          <wp:inline distT="0" distB="0" distL="0" distR="0" wp14:anchorId="542B9203" wp14:editId="1163CE4C">
            <wp:extent cx="1437806" cy="1437806"/>
            <wp:effectExtent l="0" t="0" r="0" b="0"/>
            <wp:docPr id="116973027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0274" name="图片 1169730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92" cy="144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2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6E4BB" w14:textId="77777777" w:rsidR="00D7387F" w:rsidRDefault="00D7387F" w:rsidP="00A87275">
      <w:pPr>
        <w:rPr>
          <w:rFonts w:hint="eastAsia"/>
        </w:rPr>
      </w:pPr>
      <w:r>
        <w:separator/>
      </w:r>
    </w:p>
  </w:endnote>
  <w:endnote w:type="continuationSeparator" w:id="0">
    <w:p w14:paraId="6B8C3A0D" w14:textId="77777777" w:rsidR="00D7387F" w:rsidRDefault="00D7387F" w:rsidP="00A872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3940B" w14:textId="77777777" w:rsidR="00D7387F" w:rsidRDefault="00D7387F" w:rsidP="00A87275">
      <w:pPr>
        <w:rPr>
          <w:rFonts w:hint="eastAsia"/>
        </w:rPr>
      </w:pPr>
      <w:r>
        <w:separator/>
      </w:r>
    </w:p>
  </w:footnote>
  <w:footnote w:type="continuationSeparator" w:id="0">
    <w:p w14:paraId="663EDE0D" w14:textId="77777777" w:rsidR="00D7387F" w:rsidRDefault="00D7387F" w:rsidP="00A872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990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2659D"/>
    <w:rsid w:val="00033570"/>
    <w:rsid w:val="00033B00"/>
    <w:rsid w:val="00050DD0"/>
    <w:rsid w:val="000A15E2"/>
    <w:rsid w:val="000A477B"/>
    <w:rsid w:val="000B7624"/>
    <w:rsid w:val="000C196D"/>
    <w:rsid w:val="00145F04"/>
    <w:rsid w:val="0016204C"/>
    <w:rsid w:val="00181342"/>
    <w:rsid w:val="00182C07"/>
    <w:rsid w:val="001864CD"/>
    <w:rsid w:val="0019746D"/>
    <w:rsid w:val="001D355C"/>
    <w:rsid w:val="001F16E0"/>
    <w:rsid w:val="00211176"/>
    <w:rsid w:val="00233290"/>
    <w:rsid w:val="002A02CC"/>
    <w:rsid w:val="002A6755"/>
    <w:rsid w:val="002B031A"/>
    <w:rsid w:val="003150B6"/>
    <w:rsid w:val="00355330"/>
    <w:rsid w:val="003666FA"/>
    <w:rsid w:val="003829A9"/>
    <w:rsid w:val="003A091E"/>
    <w:rsid w:val="003A597D"/>
    <w:rsid w:val="003A754D"/>
    <w:rsid w:val="004264B5"/>
    <w:rsid w:val="00441F7E"/>
    <w:rsid w:val="004447F5"/>
    <w:rsid w:val="00446196"/>
    <w:rsid w:val="00461F81"/>
    <w:rsid w:val="00465FA2"/>
    <w:rsid w:val="00481C54"/>
    <w:rsid w:val="00487CEA"/>
    <w:rsid w:val="004F0F87"/>
    <w:rsid w:val="004F6A02"/>
    <w:rsid w:val="0053077D"/>
    <w:rsid w:val="005311C9"/>
    <w:rsid w:val="00553D99"/>
    <w:rsid w:val="00557EDC"/>
    <w:rsid w:val="005B0058"/>
    <w:rsid w:val="005B4768"/>
    <w:rsid w:val="005C3A11"/>
    <w:rsid w:val="005E6271"/>
    <w:rsid w:val="00617DF1"/>
    <w:rsid w:val="006314A6"/>
    <w:rsid w:val="00672D0A"/>
    <w:rsid w:val="006922FB"/>
    <w:rsid w:val="00694DFC"/>
    <w:rsid w:val="006B4C9F"/>
    <w:rsid w:val="006B54AE"/>
    <w:rsid w:val="006F567F"/>
    <w:rsid w:val="007260B5"/>
    <w:rsid w:val="00735052"/>
    <w:rsid w:val="007405DC"/>
    <w:rsid w:val="00746F55"/>
    <w:rsid w:val="007719C0"/>
    <w:rsid w:val="0077420C"/>
    <w:rsid w:val="007B1C07"/>
    <w:rsid w:val="0082702B"/>
    <w:rsid w:val="00827B59"/>
    <w:rsid w:val="0085417A"/>
    <w:rsid w:val="0089146D"/>
    <w:rsid w:val="00897C92"/>
    <w:rsid w:val="008B16B4"/>
    <w:rsid w:val="008E6799"/>
    <w:rsid w:val="00911736"/>
    <w:rsid w:val="00923016"/>
    <w:rsid w:val="0092591B"/>
    <w:rsid w:val="0093682A"/>
    <w:rsid w:val="00984D9C"/>
    <w:rsid w:val="009872F7"/>
    <w:rsid w:val="009C366C"/>
    <w:rsid w:val="009D6057"/>
    <w:rsid w:val="009F7C4F"/>
    <w:rsid w:val="00A2143F"/>
    <w:rsid w:val="00A24A7B"/>
    <w:rsid w:val="00A26FC6"/>
    <w:rsid w:val="00A702BF"/>
    <w:rsid w:val="00A77A0F"/>
    <w:rsid w:val="00A87275"/>
    <w:rsid w:val="00A977B2"/>
    <w:rsid w:val="00AB760C"/>
    <w:rsid w:val="00AD3779"/>
    <w:rsid w:val="00AE5B76"/>
    <w:rsid w:val="00AF4F70"/>
    <w:rsid w:val="00B31A69"/>
    <w:rsid w:val="00B822E2"/>
    <w:rsid w:val="00B926F4"/>
    <w:rsid w:val="00BD4664"/>
    <w:rsid w:val="00BE4D64"/>
    <w:rsid w:val="00BF0749"/>
    <w:rsid w:val="00C21631"/>
    <w:rsid w:val="00CA3A99"/>
    <w:rsid w:val="00CD3E9B"/>
    <w:rsid w:val="00D06232"/>
    <w:rsid w:val="00D17C1D"/>
    <w:rsid w:val="00D50E46"/>
    <w:rsid w:val="00D719F1"/>
    <w:rsid w:val="00D7387F"/>
    <w:rsid w:val="00D76D6E"/>
    <w:rsid w:val="00D8497B"/>
    <w:rsid w:val="00DA1BF1"/>
    <w:rsid w:val="00DB4EC6"/>
    <w:rsid w:val="00DC3B7C"/>
    <w:rsid w:val="00DD7BC7"/>
    <w:rsid w:val="00DE73AF"/>
    <w:rsid w:val="00E01D6D"/>
    <w:rsid w:val="00E17ECD"/>
    <w:rsid w:val="00E642A4"/>
    <w:rsid w:val="00E833D0"/>
    <w:rsid w:val="00E90049"/>
    <w:rsid w:val="00EA688C"/>
    <w:rsid w:val="00F36B19"/>
    <w:rsid w:val="00F4103D"/>
    <w:rsid w:val="00F678A1"/>
    <w:rsid w:val="00FF5D10"/>
    <w:rsid w:val="00FF7F4E"/>
    <w:rsid w:val="022F48F3"/>
    <w:rsid w:val="095A2027"/>
    <w:rsid w:val="101D06CE"/>
    <w:rsid w:val="10D16270"/>
    <w:rsid w:val="11DB173E"/>
    <w:rsid w:val="186C45EB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4213C27"/>
    <w:rsid w:val="35E86ED0"/>
    <w:rsid w:val="46CF564D"/>
    <w:rsid w:val="46D32BDA"/>
    <w:rsid w:val="4BE06C3C"/>
    <w:rsid w:val="4DA90DF8"/>
    <w:rsid w:val="4E613BEE"/>
    <w:rsid w:val="4FB07878"/>
    <w:rsid w:val="4FCE1CC4"/>
    <w:rsid w:val="51385735"/>
    <w:rsid w:val="540278C8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CF9058B"/>
    <w:rsid w:val="7F58584A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127944"/>
  <w15:docId w15:val="{EDF8AE91-FA22-4271-97E7-98D3A50B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110">
    <w:name w:val="列表段落1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2</TotalTime>
  <Pages>1</Pages>
  <Words>10</Words>
  <Characters>12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1369168276@qq.com</cp:lastModifiedBy>
  <cp:revision>3</cp:revision>
  <cp:lastPrinted>2026-10-21T08:52:00Z</cp:lastPrinted>
  <dcterms:created xsi:type="dcterms:W3CDTF">2026-10-21T09:02:00Z</dcterms:created>
  <dcterms:modified xsi:type="dcterms:W3CDTF">2026-10-21T09:03:00Z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F9F887826FC74EF39FD8153347C5D70D_12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