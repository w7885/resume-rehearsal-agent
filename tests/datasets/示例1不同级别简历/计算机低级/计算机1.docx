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73F0" w14:textId="77777777" w:rsidR="00E642A4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CC74A" wp14:editId="5B36591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D2CE9" w14:textId="77777777" w:rsidR="00E642A4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7EA0C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EA0C3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.25pt;margin-top:9.75pt;height:69.65pt;width:165pt;mso-position-vertical-relative:page;z-index:251659264;mso-width-relative:page;mso-height-relative:page;" filled="f" stroked="f" coordsize="21600,21600" o:gfxdata="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TdYh1AAA&#10;AAgBAAAPAAAAAAAAAAEAIAAAACIAAABkcnMvZG93bnJldi54bWxQSwECFAAUAAAACACHTuJAS/+R&#10;ryICAAAp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6EA6D10">
                      <w:pPr>
                        <w:adjustRightInd w:val="0"/>
                        <w:snapToGrid w:val="0"/>
                        <w:rPr>
                          <w:rFonts w:hint="eastAsia"/>
                          <w:color w:val="7EA0C3"/>
                        </w:rPr>
                      </w:pPr>
                      <w:r>
                        <w:rPr>
                          <w:rFonts w:hint="eastAsia" w:ascii="微软雅黑" w:hAnsi="微软雅黑"/>
                          <w:color w:val="7EA0C3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4C742" wp14:editId="055D0B2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12796" wp14:editId="3ED89895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265F9" wp14:editId="57EEACC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A66B497" wp14:editId="512AF97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JY04j9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7EA0C3" filled="t" stroked="f" coordsize="4391025,190500" o:gfxdata="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IW3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0562A" wp14:editId="1FE67B9A">
                <wp:simplePos x="0" y="0"/>
                <wp:positionH relativeFrom="column">
                  <wp:posOffset>-76200</wp:posOffset>
                </wp:positionH>
                <wp:positionV relativeFrom="page">
                  <wp:posOffset>1295400</wp:posOffset>
                </wp:positionV>
                <wp:extent cx="6781800" cy="365760"/>
                <wp:effectExtent l="0" t="0" r="190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760"/>
                          <a:chOff x="2831" y="2328"/>
                          <a:chExt cx="10680" cy="576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F4702C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2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63EAEE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0562A" id="组合 11" o:spid="_x0000_s1027" style="position:absolute;left:0;text-align:left;margin-left:-6pt;margin-top:102pt;width:534pt;height:28.8pt;z-index:251665408;mso-position-vertical-relative:page" coordorigin="2831,2328" coordsize="1068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">
                <v:group id="组合 15" o:spid="_x0000_s1028" style="position:absolute;left:2831;top:2458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0F4702C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" fillcolor="#7ea0c3" stroked="f"/>
                  </v:group>
                  <v:line id="直接连接符 14" o:spid="_x0000_s1032" style="position:absolute;visibility:visible;mso-wrap-style:square" from="1333,2023" to="67818,2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" strokecolor="#bfbfbf [2412]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33" type="#_x0000_t202" style="position:absolute;left:3003;top:232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1063EAEE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207D9D" wp14:editId="417FD27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16.6pt;width:0pt;mso-position-vertical-relative:page;z-index:-251652096;mso-width-relative:page;mso-height-relative:page;" filled="f" stroked="t" coordsize="21600,21600" o:gfxdata="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kZhN9kAAAAKAQAADwAA&#10;AAAAAAABACAAAAAiAAAAZHJzL2Rvd25yZXYueG1sUEsBAhQAFAAAAAgAh07iQAHPryfcAQAAnAMA&#10;AA4AAAAAAAAAAQAgAAAAKAEAAGRycy9lMm9Eb2MueG1sUEsFBgAAAAAGAAYAWQEAAHYFAAAAAA==&#10;">
                <v:fill on="f" focussize="0,0"/>
                <v:stroke color="#7EA0C3 [3204]" joinstyle="round"/>
                <v:imagedata o:title=""/>
                <o:lock v:ext="edit" aspectratio="f"/>
              </v:line>
            </w:pict>
          </mc:Fallback>
        </mc:AlternateContent>
      </w:r>
    </w:p>
    <w:p w14:paraId="062C8B71" w14:textId="77777777" w:rsidR="00E642A4" w:rsidRDefault="00E642A4">
      <w:pPr>
        <w:rPr>
          <w:rFonts w:hint="eastAsia"/>
        </w:rPr>
      </w:pPr>
    </w:p>
    <w:p w14:paraId="75EE2BF0" w14:textId="77777777" w:rsidR="00E642A4" w:rsidRDefault="00E642A4">
      <w:pPr>
        <w:rPr>
          <w:rFonts w:hint="eastAsia"/>
        </w:rPr>
      </w:pPr>
    </w:p>
    <w:p w14:paraId="438209BF" w14:textId="3DE3048F" w:rsidR="00E642A4" w:rsidRDefault="00F36B19" w:rsidP="00F36B19">
      <w:pPr>
        <w:ind w:firstLineChars="4100" w:firstLine="861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82FB6" wp14:editId="71BF54BF">
                <wp:simplePos x="0" y="0"/>
                <wp:positionH relativeFrom="column">
                  <wp:posOffset>2215902</wp:posOffset>
                </wp:positionH>
                <wp:positionV relativeFrom="page">
                  <wp:posOffset>1639398</wp:posOffset>
                </wp:positionV>
                <wp:extent cx="3549112" cy="150834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112" cy="1508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E0339F" w14:textId="37B1987E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求职意向：</w:t>
                            </w:r>
                            <w:r w:rsidR="00A87275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Python开发实习生</w:t>
                            </w:r>
                          </w:p>
                          <w:p w14:paraId="22F59A07" w14:textId="573887BE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电子邮箱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  <w:r w:rsidR="00E833D0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zhangxiaoming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4322C38D" w14:textId="6EB26608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联系方式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：XXX-XXXX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82FB6" id="_x0000_s1034" type="#_x0000_t202" style="position:absolute;left:0;text-align:left;margin-left:174.5pt;margin-top:129.1pt;width:279.45pt;height:1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" filled="f" stroked="f">
                <v:textbox>
                  <w:txbxContent>
                    <w:p w14:paraId="5BE0339F" w14:textId="37B1987E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求职意向：</w:t>
                      </w:r>
                      <w:r w:rsidR="00A87275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Python开发实习生</w:t>
                      </w:r>
                    </w:p>
                    <w:p w14:paraId="22F59A07" w14:textId="573887BE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电子邮箱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  <w:r w:rsidR="00E833D0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zhangxiaoming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@qq.com</w:t>
                      </w:r>
                    </w:p>
                    <w:p w14:paraId="4322C38D" w14:textId="6EB26608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联系方式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：XXX-XXXX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719F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81A319" wp14:editId="74A7F4B4">
                <wp:simplePos x="0" y="0"/>
                <wp:positionH relativeFrom="column">
                  <wp:posOffset>453390</wp:posOffset>
                </wp:positionH>
                <wp:positionV relativeFrom="page">
                  <wp:posOffset>1828165</wp:posOffset>
                </wp:positionV>
                <wp:extent cx="2229485" cy="1146175"/>
                <wp:effectExtent l="0" t="0" r="0" b="0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97CE37" w14:textId="26559C27" w:rsidR="00E642A4" w:rsidRPr="00E833D0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姓    名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  <w:r w:rsidR="00A87275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张小明</w:t>
                            </w:r>
                          </w:p>
                          <w:p w14:paraId="711597BD" w14:textId="0911246A" w:rsidR="00E642A4" w:rsidRDefault="00000000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性    别</w:t>
                            </w: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ab/>
                              <w:t>：</w:t>
                            </w:r>
                            <w:r w:rsidR="00A87275"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男</w:t>
                            </w:r>
                          </w:p>
                          <w:p w14:paraId="0DBE588C" w14:textId="70473AE5" w:rsidR="005B0058" w:rsidRPr="00E833D0" w:rsidRDefault="005B0058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E833D0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出生年月：2005.11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A319" id="文本框 47" o:spid="_x0000_s1035" type="#_x0000_t202" style="position:absolute;left:0;text-align:left;margin-left:35.7pt;margin-top:143.95pt;width:175.55pt;height:9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" filled="f" stroked="f">
                <v:textbox style="mso-fit-shape-to-text:t">
                  <w:txbxContent>
                    <w:p w14:paraId="6097CE37" w14:textId="26559C27" w:rsidR="00E642A4" w:rsidRPr="00E833D0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姓    名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  <w:r w:rsidR="00A87275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张小明</w:t>
                      </w:r>
                    </w:p>
                    <w:p w14:paraId="711597BD" w14:textId="0911246A" w:rsidR="00E642A4" w:rsidRDefault="00000000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性    别</w:t>
                      </w: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ab/>
                        <w:t>：</w:t>
                      </w:r>
                      <w:r w:rsidR="00A87275"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男</w:t>
                      </w:r>
                    </w:p>
                    <w:p w14:paraId="0DBE588C" w14:textId="70473AE5" w:rsidR="005B0058" w:rsidRPr="00E833D0" w:rsidRDefault="005B0058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E833D0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出生年月：2005.11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719F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282E7" wp14:editId="690A99BF">
                <wp:simplePos x="0" y="0"/>
                <wp:positionH relativeFrom="column">
                  <wp:posOffset>193040</wp:posOffset>
                </wp:positionH>
                <wp:positionV relativeFrom="page">
                  <wp:posOffset>3509355</wp:posOffset>
                </wp:positionV>
                <wp:extent cx="6429375" cy="98234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798FE1" w14:textId="1170687E" w:rsidR="00E642A4" w:rsidRPr="00181342" w:rsidRDefault="007405DC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2024.09-2028.06           </w:t>
                            </w:r>
                            <w:r w:rsid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南岭理工大学   </w:t>
                            </w:r>
                            <w:r w:rsidRPr="00181342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     计算机科学与技术 / 本科</w:t>
                            </w:r>
                          </w:p>
                          <w:p w14:paraId="2591925E" w14:textId="6A4DCD48" w:rsidR="00E642A4" w:rsidRPr="00181342" w:rsidRDefault="00000000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GPA：</w:t>
                            </w:r>
                            <w:r w:rsidR="007405DC" w:rsidRPr="00181342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3.5/5.0</w:t>
                            </w:r>
                            <w:r w:rsidR="00481C54" w:rsidRPr="00181342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；校级优秀学生三等奖学金</w:t>
                            </w:r>
                          </w:p>
                          <w:p w14:paraId="5501E4D4" w14:textId="45C9368C" w:rsidR="00E642A4" w:rsidRPr="00181342" w:rsidRDefault="00000000" w:rsidP="00481C54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1813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核心课程：</w:t>
                            </w:r>
                            <w:r w:rsidR="00897C92" w:rsidRPr="00181342">
                              <w:rPr>
                                <w:rFonts w:ascii="微软雅黑" w:hAnsi="微软雅黑"/>
                                <w:color w:val="414141"/>
                                <w:sz w:val="24"/>
                                <w:szCs w:val="24"/>
                              </w:rPr>
                              <w:t>Python</w:t>
                            </w:r>
                            <w:r w:rsidR="00897C92" w:rsidRPr="00181342">
                              <w:rPr>
                                <w:rFonts w:ascii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程序设计、数据结构、计算机网络、数据库原理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82E7" id="_x0000_s1036" type="#_x0000_t202" style="position:absolute;left:0;text-align:left;margin-left:15.2pt;margin-top:276.35pt;width:506.25pt;height:7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" filled="f" stroked="f">
                <v:textbox style="mso-fit-shape-to-text:t">
                  <w:txbxContent>
                    <w:p w14:paraId="6F798FE1" w14:textId="1170687E" w:rsidR="00E642A4" w:rsidRPr="00181342" w:rsidRDefault="007405DC">
                      <w:pPr>
                        <w:adjustRightInd w:val="0"/>
                        <w:snapToGrid w:val="0"/>
                        <w:spacing w:beforeLines="20" w:before="62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2024.09-2028.06           </w:t>
                      </w:r>
                      <w:r w:rsid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南岭理工大学   </w:t>
                      </w:r>
                      <w:r w:rsidRPr="00181342">
                        <w:rPr>
                          <w:rFonts w:ascii="微软雅黑" w:hAnsi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</w:t>
                      </w: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     计算机科学与技术 / 本科</w:t>
                      </w:r>
                    </w:p>
                    <w:p w14:paraId="2591925E" w14:textId="6A4DCD48" w:rsidR="00E642A4" w:rsidRPr="00181342" w:rsidRDefault="00000000">
                      <w:pPr>
                        <w:adjustRightInd w:val="0"/>
                        <w:snapToGrid w:val="0"/>
                        <w:spacing w:beforeLines="20" w:before="62" w:afterLines="20" w:after="62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GPA：</w:t>
                      </w:r>
                      <w:r w:rsidR="007405DC" w:rsidRPr="00181342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3.5/5.0</w:t>
                      </w:r>
                      <w:r w:rsidR="00481C54" w:rsidRPr="00181342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；校级优秀学生三等奖学金</w:t>
                      </w:r>
                    </w:p>
                    <w:p w14:paraId="5501E4D4" w14:textId="45C9368C" w:rsidR="00E642A4" w:rsidRPr="00181342" w:rsidRDefault="00000000" w:rsidP="00481C54">
                      <w:pPr>
                        <w:adjustRightInd w:val="0"/>
                        <w:snapToGrid w:val="0"/>
                        <w:spacing w:beforeLines="20" w:before="62" w:afterLines="20" w:after="62"/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1813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核心课程：</w:t>
                      </w:r>
                      <w:r w:rsidR="00897C92" w:rsidRPr="00181342">
                        <w:rPr>
                          <w:rFonts w:ascii="微软雅黑" w:hAnsi="微软雅黑"/>
                          <w:color w:val="414141"/>
                          <w:sz w:val="24"/>
                          <w:szCs w:val="24"/>
                        </w:rPr>
                        <w:t>Python</w:t>
                      </w:r>
                      <w:r w:rsidR="00897C92" w:rsidRPr="00181342">
                        <w:rPr>
                          <w:rFonts w:ascii="微软雅黑" w:hAnsi="微软雅黑" w:hint="eastAsia"/>
                          <w:color w:val="414141"/>
                          <w:sz w:val="24"/>
                          <w:szCs w:val="24"/>
                        </w:rPr>
                        <w:t>程序设计、数据结构、计算机网络、数据库原理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0058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DC1BA" wp14:editId="2FEF7EC6">
                <wp:simplePos x="0" y="0"/>
                <wp:positionH relativeFrom="column">
                  <wp:posOffset>193040</wp:posOffset>
                </wp:positionH>
                <wp:positionV relativeFrom="page">
                  <wp:posOffset>9455193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8656AE" w14:textId="4ECCE9B6" w:rsidR="00E642A4" w:rsidRDefault="005B0058" w:rsidP="005B0058">
                            <w:pPr>
                              <w:pStyle w:val="12"/>
                              <w:adjustRightInd w:val="0"/>
                              <w:snapToGrid w:val="0"/>
                              <w:spacing w:beforeLines="20" w:before="62" w:afterLines="20" w:after="62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宋体" w:hAnsi="Times New Roman" w:hint="eastAsia"/>
                                <w:sz w:val="24"/>
                                <w:szCs w:val="24"/>
                              </w:rPr>
                              <w:t>自己</w:t>
                            </w:r>
                            <w:r w:rsidR="00181342" w:rsidRPr="009E6D7A">
                              <w:rPr>
                                <w:rFonts w:ascii="Times New Roman" w:eastAsia="宋体" w:hAnsi="Times New Roman"/>
                                <w:sz w:val="24"/>
                                <w:szCs w:val="24"/>
                              </w:rPr>
                              <w:t>对计算机技术有兴趣，学习能力较强，</w:t>
                            </w:r>
                            <w:r w:rsidR="00E01D6D">
                              <w:rPr>
                                <w:rFonts w:ascii="Times New Roman" w:eastAsia="宋体" w:hAnsi="Times New Roman" w:hint="eastAsia"/>
                                <w:sz w:val="24"/>
                                <w:szCs w:val="24"/>
                              </w:rPr>
                              <w:t>有团队意识，</w:t>
                            </w:r>
                            <w:r w:rsidR="00181342" w:rsidRPr="009E6D7A">
                              <w:rPr>
                                <w:rFonts w:ascii="Times New Roman" w:eastAsia="宋体" w:hAnsi="Times New Roman"/>
                                <w:sz w:val="24"/>
                                <w:szCs w:val="24"/>
                              </w:rPr>
                              <w:t>能够完成老师布置的编程任务，希望在实习中提升自己的开发能力。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DC1BA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left:0;text-align:left;margin-left:15.2pt;margin-top:744.5pt;width:506.25pt;height:4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" filled="f" stroked="f">
                <v:textbox style="mso-fit-shape-to-text:t">
                  <w:txbxContent>
                    <w:p w14:paraId="488656AE" w14:textId="4ECCE9B6" w:rsidR="00E642A4" w:rsidRDefault="005B0058" w:rsidP="005B0058">
                      <w:pPr>
                        <w:pStyle w:val="12"/>
                        <w:adjustRightInd w:val="0"/>
                        <w:snapToGrid w:val="0"/>
                        <w:spacing w:beforeLines="20" w:before="62" w:afterLines="20" w:after="62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宋体" w:hAnsi="Times New Roman" w:hint="eastAsia"/>
                          <w:sz w:val="24"/>
                          <w:szCs w:val="24"/>
                        </w:rPr>
                        <w:t>自己</w:t>
                      </w:r>
                      <w:r w:rsidR="00181342" w:rsidRPr="009E6D7A">
                        <w:rPr>
                          <w:rFonts w:ascii="Times New Roman" w:eastAsia="宋体" w:hAnsi="Times New Roman"/>
                          <w:sz w:val="24"/>
                          <w:szCs w:val="24"/>
                        </w:rPr>
                        <w:t>对计算机技术有兴趣，学习能力较强，</w:t>
                      </w:r>
                      <w:r w:rsidR="00E01D6D">
                        <w:rPr>
                          <w:rFonts w:ascii="Times New Roman" w:eastAsia="宋体" w:hAnsi="Times New Roman" w:hint="eastAsia"/>
                          <w:sz w:val="24"/>
                          <w:szCs w:val="24"/>
                        </w:rPr>
                        <w:t>有团队意识，</w:t>
                      </w:r>
                      <w:r w:rsidR="00181342" w:rsidRPr="009E6D7A">
                        <w:rPr>
                          <w:rFonts w:ascii="Times New Roman" w:eastAsia="宋体" w:hAnsi="Times New Roman"/>
                          <w:sz w:val="24"/>
                          <w:szCs w:val="24"/>
                        </w:rPr>
                        <w:t>能够完成老师布置的编程任务，希望在实习中提升自己的开发能力。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0058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C28AF0" wp14:editId="3C3D1DD8">
                <wp:simplePos x="0" y="0"/>
                <wp:positionH relativeFrom="column">
                  <wp:posOffset>-73660</wp:posOffset>
                </wp:positionH>
                <wp:positionV relativeFrom="page">
                  <wp:posOffset>2872912</wp:posOffset>
                </wp:positionV>
                <wp:extent cx="6781800" cy="360680"/>
                <wp:effectExtent l="0" t="0" r="19050" b="127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680"/>
                          <a:chOff x="2831" y="4764"/>
                          <a:chExt cx="10680" cy="5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31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AC018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7EA0C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19914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6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0ADF5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28AF0" id="组合 17" o:spid="_x0000_s1038" style="position:absolute;left:0;text-align:left;margin-left:-5.8pt;margin-top:226.2pt;width:534pt;height:28.4pt;z-index:251667456;mso-position-vertical-relative:page" coordorigin="2831,4764" coordsize="1068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">
                <v:group id="组合 16" o:spid="_x0000_s1039" style="position:absolute;left:2831;top:4886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4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4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05AC018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7EA0C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4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" fillcolor="#7ea0c3" stroked="f"/>
                  </v:group>
                  <v:line id="直接连接符 20" o:spid="_x0000_s1043" style="position:absolute;visibility:visible;mso-wrap-style:square" from="1333,1991" to="67818,1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" strokecolor="#bfbfbf [2412]"/>
                </v:group>
                <v:shape id="文本框 27" o:spid="_x0000_s1044" type="#_x0000_t202" style="position:absolute;left:3007;top:4764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4E0ADF5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5B0058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8E836" wp14:editId="71F436F2">
                <wp:simplePos x="0" y="0"/>
                <wp:positionH relativeFrom="column">
                  <wp:posOffset>193040</wp:posOffset>
                </wp:positionH>
                <wp:positionV relativeFrom="page">
                  <wp:posOffset>7498048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01A4BF" w14:textId="070D7ECA" w:rsidR="00E642A4" w:rsidRPr="005B0058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5B00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证书：</w:t>
                            </w:r>
                            <w:r w:rsidR="00897C92" w:rsidRPr="005B0058"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CET-4、CET-6</w:t>
                            </w:r>
                            <w:r w:rsidRPr="005B0058"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>、</w:t>
                            </w:r>
                          </w:p>
                          <w:p w14:paraId="5335658D" w14:textId="26339783" w:rsidR="00A77A0F" w:rsidRPr="005B0058" w:rsidRDefault="00A77A0F" w:rsidP="005B005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5B00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编程语言：</w:t>
                            </w:r>
                            <w:r w:rsidRPr="009E6D7A"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了解Python、C</w:t>
                            </w:r>
                            <w:r w:rsidR="005B0058"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；</w:t>
                            </w:r>
                            <w:r w:rsidRPr="009E6D7A"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数据库了解MySQL</w:t>
                            </w:r>
                            <w:r w:rsidR="005B0058"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、SQLite</w:t>
                            </w:r>
                            <w:r w:rsidRPr="009E6D7A"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4C57AE9" w14:textId="071483C3" w:rsidR="00E642A4" w:rsidRPr="005B0058" w:rsidRDefault="00A77A0F" w:rsidP="007405D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5B005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熟悉</w:t>
                            </w:r>
                            <w:r w:rsidRPr="009E6D7A"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工具</w:t>
                            </w:r>
                            <w:r w:rsidRPr="009E6D7A">
                              <w:rPr>
                                <w:rFonts w:ascii="微软雅黑" w:eastAsia="微软雅黑" w:hAnsi="微软雅黑"/>
                                <w:sz w:val="24"/>
                                <w:szCs w:val="24"/>
                              </w:rPr>
                              <w:t>：VS Code</w:t>
                            </w:r>
                            <w:r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、</w:t>
                            </w:r>
                            <w:proofErr w:type="spellStart"/>
                            <w:r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Pycharm</w:t>
                            </w:r>
                            <w:proofErr w:type="spellEnd"/>
                            <w:r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等编程软件</w:t>
                            </w:r>
                            <w:r w:rsidR="00181342" w:rsidRPr="005B0058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E836" id="_x0000_s1045" type="#_x0000_t202" style="position:absolute;left:0;text-align:left;margin-left:15.2pt;margin-top:590.4pt;width:506.25pt;height:5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9Zn8QEAALw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" filled="f" stroked="f">
                <v:textbox style="mso-fit-shape-to-text:t">
                  <w:txbxContent>
                    <w:p w14:paraId="0B01A4BF" w14:textId="070D7ECA" w:rsidR="00E642A4" w:rsidRPr="005B0058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20" w:before="62" w:afterLines="20" w:after="62"/>
                        <w:ind w:left="227" w:firstLineChars="0" w:hanging="227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5B0058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证书：</w:t>
                      </w:r>
                      <w:r w:rsidR="00897C92" w:rsidRPr="005B0058"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  <w:t>CET-4、CET-6</w:t>
                      </w:r>
                      <w:r w:rsidRPr="005B0058"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  <w:t>、</w:t>
                      </w:r>
                    </w:p>
                    <w:p w14:paraId="5335658D" w14:textId="26339783" w:rsidR="00A77A0F" w:rsidRPr="005B0058" w:rsidRDefault="00A77A0F" w:rsidP="005B0058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20" w:before="62" w:afterLines="20" w:after="62"/>
                        <w:ind w:left="227" w:firstLineChars="0" w:hanging="227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5B0058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4"/>
                          <w:szCs w:val="24"/>
                        </w:rPr>
                        <w:t>编程语言：</w:t>
                      </w:r>
                      <w:r w:rsidRPr="009E6D7A"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了解Python、C</w:t>
                      </w:r>
                      <w:r w:rsidR="005B0058"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；</w:t>
                      </w:r>
                      <w:r w:rsidRPr="009E6D7A"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数据库了解MySQL</w:t>
                      </w:r>
                      <w:r w:rsidR="005B0058"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、SQLite</w:t>
                      </w:r>
                      <w:r w:rsidRPr="009E6D7A"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。</w:t>
                      </w:r>
                    </w:p>
                    <w:p w14:paraId="54C57AE9" w14:textId="071483C3" w:rsidR="00E642A4" w:rsidRPr="005B0058" w:rsidRDefault="00A77A0F" w:rsidP="007405DC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Lines="20" w:before="62" w:afterLines="20" w:after="62"/>
                        <w:ind w:left="227" w:firstLineChars="0" w:hanging="227"/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</w:pPr>
                      <w:r w:rsidRPr="005B0058">
                        <w:rPr>
                          <w:rFonts w:ascii="微软雅黑" w:eastAsia="微软雅黑" w:hAnsi="微软雅黑" w:hint="eastAsia"/>
                          <w:b/>
                          <w:bCs/>
                          <w:sz w:val="24"/>
                          <w:szCs w:val="24"/>
                        </w:rPr>
                        <w:t>熟悉</w:t>
                      </w:r>
                      <w:r w:rsidRPr="009E6D7A">
                        <w:rPr>
                          <w:rFonts w:ascii="微软雅黑" w:eastAsia="微软雅黑" w:hAnsi="微软雅黑"/>
                          <w:b/>
                          <w:bCs/>
                          <w:sz w:val="24"/>
                          <w:szCs w:val="24"/>
                        </w:rPr>
                        <w:t>工具</w:t>
                      </w:r>
                      <w:r w:rsidRPr="009E6D7A">
                        <w:rPr>
                          <w:rFonts w:ascii="微软雅黑" w:eastAsia="微软雅黑" w:hAnsi="微软雅黑"/>
                          <w:sz w:val="24"/>
                          <w:szCs w:val="24"/>
                        </w:rPr>
                        <w:t>：VS Code</w:t>
                      </w:r>
                      <w:r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、</w:t>
                      </w:r>
                      <w:proofErr w:type="spellStart"/>
                      <w:r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Pycharm</w:t>
                      </w:r>
                      <w:proofErr w:type="spellEnd"/>
                      <w:r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等编程软件</w:t>
                      </w:r>
                      <w:r w:rsidR="00181342" w:rsidRPr="005B0058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81342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4B344B" wp14:editId="75105747">
                <wp:simplePos x="0" y="0"/>
                <wp:positionH relativeFrom="column">
                  <wp:posOffset>-62865</wp:posOffset>
                </wp:positionH>
                <wp:positionV relativeFrom="page">
                  <wp:posOffset>6880860</wp:posOffset>
                </wp:positionV>
                <wp:extent cx="6781800" cy="3625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2585"/>
                          <a:chOff x="2847" y="13019"/>
                          <a:chExt cx="10680" cy="57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44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D05F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AE04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B344B" id="组合 28" o:spid="_x0000_s1046" style="position:absolute;left:0;text-align:left;margin-left:-4.95pt;margin-top:541.8pt;width:534pt;height:28.55pt;z-index:251669504;mso-position-vertical-relative:page" coordorigin="2847,13019" coordsize="10680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">
                <v:group id="组合 60" o:spid="_x0000_s1047" style="position:absolute;left:2847;top:13144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85D05F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" fillcolor="#7ea0c3" stroked="f"/>
                  </v:group>
  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" strokecolor="#bfbfbf [2412]"/>
                </v:group>
                <v:shape id="文本框 3" o:spid="_x0000_s1052" type="#_x0000_t202" style="position:absolute;left:3007;top:13019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6AE04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8134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924F5" wp14:editId="48D95BC6">
                <wp:simplePos x="0" y="0"/>
                <wp:positionH relativeFrom="column">
                  <wp:posOffset>193040</wp:posOffset>
                </wp:positionH>
                <wp:positionV relativeFrom="page">
                  <wp:posOffset>5108865</wp:posOffset>
                </wp:positionV>
                <wp:extent cx="6429375" cy="12001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FB4CDD" w14:textId="30EB77B4" w:rsidR="00E642A4" w:rsidRPr="005B0058" w:rsidRDefault="00481C54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2025.10—2025.12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学生信息管理系统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开发成员</w:t>
                            </w:r>
                          </w:p>
                          <w:p w14:paraId="40A08B18" w14:textId="63BF11E7" w:rsidR="00481C54" w:rsidRPr="00181342" w:rsidRDefault="00481C54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使用Python编写学生信息管理程序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</w:rPr>
                              <w:t>，</w:t>
                            </w: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实现学生信息的增加、删除、修改和查询。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</w:rPr>
                              <w:t>最后</w:t>
                            </w: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使用数据库保存学生信息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064E1D96" w14:textId="23EE5403" w:rsidR="00E642A4" w:rsidRPr="005B0058" w:rsidRDefault="00481C54" w:rsidP="00481C54">
                            <w:pPr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hAnsi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2026.03—2026.04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Pr="005B0058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proofErr w:type="gramStart"/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个人博客网站</w:t>
                            </w:r>
                            <w:proofErr w:type="gramEnd"/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Pr="005B0058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Pr="009E6D7A">
                              <w:rPr>
                                <w:rFonts w:ascii="微软雅黑" w:hAnsi="微软雅黑"/>
                                <w:b/>
                                <w:bCs/>
                                <w:sz w:val="24"/>
                                <w:szCs w:val="24"/>
                              </w:rPr>
                              <w:t>个人开发者</w:t>
                            </w:r>
                          </w:p>
                          <w:p w14:paraId="2470C004" w14:textId="3744C179" w:rsidR="00481C54" w:rsidRPr="00181342" w:rsidRDefault="00481C54" w:rsidP="00481C54">
                            <w:pPr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使用Python开发个人博客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</w:rPr>
                              <w:t>，</w:t>
                            </w: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实现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</w:rPr>
                              <w:t>了</w:t>
                            </w: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文章发布和查看功能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</w:rPr>
                              <w:t>，并</w:t>
                            </w:r>
                            <w:r w:rsidRPr="009E6D7A">
                              <w:rPr>
                                <w:rFonts w:ascii="微软雅黑" w:hAnsi="微软雅黑"/>
                                <w:sz w:val="24"/>
                                <w:szCs w:val="24"/>
                              </w:rPr>
                              <w:t>对网站进行了简单测试</w:t>
                            </w:r>
                            <w:r w:rsidRPr="00181342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924F5" id="_x0000_s1053" type="#_x0000_t202" style="position:absolute;left:0;text-align:left;margin-left:15.2pt;margin-top:402.25pt;width:506.25pt;height:9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lv8wEAAL4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" filled="f" stroked="f">
                <v:textbox style="mso-fit-shape-to-text:t">
                  <w:txbxContent>
                    <w:p w14:paraId="71FB4CDD" w14:textId="30EB77B4" w:rsidR="00E642A4" w:rsidRPr="005B0058" w:rsidRDefault="00481C54">
                      <w:pPr>
                        <w:adjustRightInd w:val="0"/>
                        <w:snapToGrid w:val="0"/>
                        <w:spacing w:beforeLines="20" w:before="62"/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2025.10—2025.12</w:t>
                      </w:r>
                      <w:r w:rsidR="00000000"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 w:rsidR="00000000"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学生信息管理系统</w:t>
                      </w:r>
                      <w:r w:rsidR="00000000"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      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开发成员</w:t>
                      </w:r>
                    </w:p>
                    <w:p w14:paraId="40A08B18" w14:textId="63BF11E7" w:rsidR="00481C54" w:rsidRPr="00181342" w:rsidRDefault="00481C54">
                      <w:pPr>
                        <w:adjustRightInd w:val="0"/>
                        <w:snapToGrid w:val="0"/>
                        <w:spacing w:beforeLines="20" w:before="62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</w:pP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使用Python编写学生信息管理程序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</w:rPr>
                        <w:t>，</w:t>
                      </w: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实现学生信息的增加、删除、修改和查询。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</w:rPr>
                        <w:t>最后</w:t>
                      </w: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使用数据库保存学生信息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。</w:t>
                      </w:r>
                    </w:p>
                    <w:p w14:paraId="064E1D96" w14:textId="23EE5403" w:rsidR="00E642A4" w:rsidRPr="005B0058" w:rsidRDefault="00481C54" w:rsidP="00481C54">
                      <w:pPr>
                        <w:adjustRightInd w:val="0"/>
                        <w:snapToGrid w:val="0"/>
                        <w:spacing w:beforeLines="50" w:before="156"/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</w:pP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2026.03—2026.04</w:t>
                      </w:r>
                      <w:r w:rsidR="00000000"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 w:rsid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 w:rsidR="00000000" w:rsidRPr="005B0058"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 w:rsidR="00000000"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</w:t>
                      </w:r>
                      <w:proofErr w:type="gramStart"/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个人博客网站</w:t>
                      </w:r>
                      <w:proofErr w:type="gramEnd"/>
                      <w:r w:rsidR="00000000"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 w:rsid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 w:rsidR="00000000" w:rsidRPr="005B0058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 w:rsidRPr="009E6D7A">
                        <w:rPr>
                          <w:rFonts w:ascii="微软雅黑" w:hAnsi="微软雅黑"/>
                          <w:b/>
                          <w:bCs/>
                          <w:sz w:val="24"/>
                          <w:szCs w:val="24"/>
                        </w:rPr>
                        <w:t>个人开发者</w:t>
                      </w:r>
                    </w:p>
                    <w:p w14:paraId="2470C004" w14:textId="3744C179" w:rsidR="00481C54" w:rsidRPr="00181342" w:rsidRDefault="00481C54" w:rsidP="00481C54">
                      <w:pPr>
                        <w:adjustRightInd w:val="0"/>
                        <w:snapToGrid w:val="0"/>
                        <w:spacing w:beforeLines="50" w:before="156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使用Python开发个人博客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</w:rPr>
                        <w:t>，</w:t>
                      </w: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实现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</w:rPr>
                        <w:t>了</w:t>
                      </w: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文章发布和查看功能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</w:rPr>
                        <w:t>，并</w:t>
                      </w:r>
                      <w:r w:rsidRPr="009E6D7A">
                        <w:rPr>
                          <w:rFonts w:ascii="微软雅黑" w:hAnsi="微软雅黑"/>
                          <w:sz w:val="24"/>
                          <w:szCs w:val="24"/>
                        </w:rPr>
                        <w:t>对网站进行了简单测试</w:t>
                      </w:r>
                      <w:r w:rsidRPr="00181342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BAF92C" wp14:editId="718F95F2">
                <wp:simplePos x="0" y="0"/>
                <wp:positionH relativeFrom="column">
                  <wp:posOffset>-63500</wp:posOffset>
                </wp:positionH>
                <wp:positionV relativeFrom="page">
                  <wp:posOffset>9011920</wp:posOffset>
                </wp:positionV>
                <wp:extent cx="6781800" cy="360045"/>
                <wp:effectExtent l="0" t="0" r="19050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045"/>
                          <a:chOff x="2847" y="14618"/>
                          <a:chExt cx="10680" cy="5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739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60EB4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文本框 2"/>
                        <wps:cNvSpPr txBox="1"/>
                        <wps:spPr>
                          <a:xfrm>
                            <a:off x="3007" y="1461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BB6D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AF92C" id="组合 29" o:spid="_x0000_s1054" style="position:absolute;left:0;text-align:left;margin-left:-5pt;margin-top:709.6pt;width:534pt;height:28.35pt;z-index:251668480;mso-position-vertical-relative:page" coordorigin="2847,14618" coordsize="1068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">
                <v:group id="组合 72" o:spid="_x0000_s1055" style="position:absolute;left:2847;top:14739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1860EB4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" fillcolor="#7ea0c3" stroked="f"/>
                  </v:group>
  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" strokecolor="#bfbfbf [2412]"/>
                </v:group>
                <v:shape id="_x0000_s1060" type="#_x0000_t202" style="position:absolute;left:3007;top:1461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607BB6D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1A679E" wp14:editId="5873E787">
                <wp:simplePos x="0" y="0"/>
                <wp:positionH relativeFrom="column">
                  <wp:posOffset>-63500</wp:posOffset>
                </wp:positionH>
                <wp:positionV relativeFrom="page">
                  <wp:posOffset>4676140</wp:posOffset>
                </wp:positionV>
                <wp:extent cx="6781800" cy="371475"/>
                <wp:effectExtent l="0" t="0" r="19050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71475"/>
                          <a:chOff x="2847" y="10671"/>
                          <a:chExt cx="10680" cy="58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810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B0A1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19959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4"/>
                        <wps:cNvSpPr txBox="1"/>
                        <wps:spPr>
                          <a:xfrm>
                            <a:off x="3007" y="1067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63547" w14:textId="1095D9BA" w:rsidR="00E642A4" w:rsidRDefault="00481C54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A679E" id="组合 25" o:spid="_x0000_s1061" style="position:absolute;left:0;text-align:left;margin-left:-5pt;margin-top:368.2pt;width:534pt;height:29.25pt;z-index:251666432;mso-position-vertical-relative:page" coordorigin="2847,10671" coordsize="1068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">
                <v:group id="组合 39" o:spid="_x0000_s1062" style="position:absolute;left:2847;top:10810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41B0A1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" fillcolor="#7ea0c3" stroked="f"/>
                  </v:group>
                  <v:line id="直接连接符 20" o:spid="_x0000_s1066" style="position:absolute;visibility:visible;mso-wrap-style:square" from="1333,1995" to="67818,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" strokecolor="#bfbfbf [2412]"/>
                </v:group>
                <v:shape id="文本框 4" o:spid="_x0000_s1067" type="#_x0000_t202" style="position:absolute;left:3007;top:10671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B563547" w14:textId="1095D9BA" w:rsidR="00E642A4" w:rsidRDefault="00481C54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项目</w:t>
                        </w:r>
                        <w:r w:rsidR="00000000"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46F55">
        <w:rPr>
          <w:rFonts w:hint="eastAsia"/>
          <w:noProof/>
        </w:rPr>
        <w:drawing>
          <wp:inline distT="0" distB="0" distL="0" distR="0" wp14:anchorId="69B88A2E" wp14:editId="14CEDEE1">
            <wp:extent cx="1231656" cy="1495425"/>
            <wp:effectExtent l="0" t="0" r="6985" b="0"/>
            <wp:docPr id="189174189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17" cy="15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42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E02A1" w14:textId="77777777" w:rsidR="007260B5" w:rsidRDefault="007260B5" w:rsidP="00A87275">
      <w:pPr>
        <w:rPr>
          <w:rFonts w:hint="eastAsia"/>
        </w:rPr>
      </w:pPr>
      <w:r>
        <w:separator/>
      </w:r>
    </w:p>
  </w:endnote>
  <w:endnote w:type="continuationSeparator" w:id="0">
    <w:p w14:paraId="44475A28" w14:textId="77777777" w:rsidR="007260B5" w:rsidRDefault="007260B5" w:rsidP="00A872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A3C9B" w14:textId="77777777" w:rsidR="007260B5" w:rsidRDefault="007260B5" w:rsidP="00A87275">
      <w:pPr>
        <w:rPr>
          <w:rFonts w:hint="eastAsia"/>
        </w:rPr>
      </w:pPr>
      <w:r>
        <w:separator/>
      </w:r>
    </w:p>
  </w:footnote>
  <w:footnote w:type="continuationSeparator" w:id="0">
    <w:p w14:paraId="2E93FF78" w14:textId="77777777" w:rsidR="007260B5" w:rsidRDefault="007260B5" w:rsidP="00A872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990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2659D"/>
    <w:rsid w:val="00033570"/>
    <w:rsid w:val="00033B00"/>
    <w:rsid w:val="00050DD0"/>
    <w:rsid w:val="000A15E2"/>
    <w:rsid w:val="000A477B"/>
    <w:rsid w:val="000B7624"/>
    <w:rsid w:val="000C196D"/>
    <w:rsid w:val="00145F04"/>
    <w:rsid w:val="0016204C"/>
    <w:rsid w:val="00181342"/>
    <w:rsid w:val="00182C07"/>
    <w:rsid w:val="001864CD"/>
    <w:rsid w:val="0019746D"/>
    <w:rsid w:val="001D355C"/>
    <w:rsid w:val="00211176"/>
    <w:rsid w:val="00233290"/>
    <w:rsid w:val="002A02CC"/>
    <w:rsid w:val="002A6755"/>
    <w:rsid w:val="002B031A"/>
    <w:rsid w:val="003150B6"/>
    <w:rsid w:val="00355330"/>
    <w:rsid w:val="003666FA"/>
    <w:rsid w:val="003829A9"/>
    <w:rsid w:val="003A091E"/>
    <w:rsid w:val="003A597D"/>
    <w:rsid w:val="003A754D"/>
    <w:rsid w:val="004264B5"/>
    <w:rsid w:val="00441F7E"/>
    <w:rsid w:val="004447F5"/>
    <w:rsid w:val="00446196"/>
    <w:rsid w:val="00461F81"/>
    <w:rsid w:val="00465FA2"/>
    <w:rsid w:val="00481C54"/>
    <w:rsid w:val="00487CEA"/>
    <w:rsid w:val="004F0F87"/>
    <w:rsid w:val="004F6A02"/>
    <w:rsid w:val="0053077D"/>
    <w:rsid w:val="005311C9"/>
    <w:rsid w:val="00553D99"/>
    <w:rsid w:val="00557EDC"/>
    <w:rsid w:val="005B0058"/>
    <w:rsid w:val="005B4768"/>
    <w:rsid w:val="005C3A11"/>
    <w:rsid w:val="00617DF1"/>
    <w:rsid w:val="006314A6"/>
    <w:rsid w:val="00672D0A"/>
    <w:rsid w:val="006922FB"/>
    <w:rsid w:val="00694DFC"/>
    <w:rsid w:val="006B4C9F"/>
    <w:rsid w:val="006B54AE"/>
    <w:rsid w:val="006F567F"/>
    <w:rsid w:val="007260B5"/>
    <w:rsid w:val="00735052"/>
    <w:rsid w:val="007405DC"/>
    <w:rsid w:val="00746F55"/>
    <w:rsid w:val="007719C0"/>
    <w:rsid w:val="0077420C"/>
    <w:rsid w:val="007B1C07"/>
    <w:rsid w:val="0082702B"/>
    <w:rsid w:val="00827B59"/>
    <w:rsid w:val="0085417A"/>
    <w:rsid w:val="0089146D"/>
    <w:rsid w:val="00897C92"/>
    <w:rsid w:val="008B16B4"/>
    <w:rsid w:val="00911736"/>
    <w:rsid w:val="00923016"/>
    <w:rsid w:val="0092591B"/>
    <w:rsid w:val="0093682A"/>
    <w:rsid w:val="00984D9C"/>
    <w:rsid w:val="009872F7"/>
    <w:rsid w:val="009C366C"/>
    <w:rsid w:val="009D6057"/>
    <w:rsid w:val="009F7C4F"/>
    <w:rsid w:val="00A2143F"/>
    <w:rsid w:val="00A24A7B"/>
    <w:rsid w:val="00A26FC6"/>
    <w:rsid w:val="00A702BF"/>
    <w:rsid w:val="00A77A0F"/>
    <w:rsid w:val="00A87275"/>
    <w:rsid w:val="00A977B2"/>
    <w:rsid w:val="00AB760C"/>
    <w:rsid w:val="00AD3779"/>
    <w:rsid w:val="00AE5B76"/>
    <w:rsid w:val="00AF4F70"/>
    <w:rsid w:val="00B31A69"/>
    <w:rsid w:val="00B822E2"/>
    <w:rsid w:val="00BD4664"/>
    <w:rsid w:val="00BE4D64"/>
    <w:rsid w:val="00BF0749"/>
    <w:rsid w:val="00C21631"/>
    <w:rsid w:val="00CA3A99"/>
    <w:rsid w:val="00CD3E9B"/>
    <w:rsid w:val="00D06232"/>
    <w:rsid w:val="00D17C1D"/>
    <w:rsid w:val="00D50E46"/>
    <w:rsid w:val="00D719F1"/>
    <w:rsid w:val="00D76D6E"/>
    <w:rsid w:val="00D8497B"/>
    <w:rsid w:val="00DA1BF1"/>
    <w:rsid w:val="00DB4EC6"/>
    <w:rsid w:val="00DC3B7C"/>
    <w:rsid w:val="00DD7BC7"/>
    <w:rsid w:val="00DE73AF"/>
    <w:rsid w:val="00E01D6D"/>
    <w:rsid w:val="00E17ECD"/>
    <w:rsid w:val="00E642A4"/>
    <w:rsid w:val="00E833D0"/>
    <w:rsid w:val="00E90049"/>
    <w:rsid w:val="00EA688C"/>
    <w:rsid w:val="00F36B19"/>
    <w:rsid w:val="00F4103D"/>
    <w:rsid w:val="00F678A1"/>
    <w:rsid w:val="00FF5D10"/>
    <w:rsid w:val="00FF7F4E"/>
    <w:rsid w:val="022F48F3"/>
    <w:rsid w:val="095A2027"/>
    <w:rsid w:val="101D06CE"/>
    <w:rsid w:val="10D16270"/>
    <w:rsid w:val="11DB173E"/>
    <w:rsid w:val="186C45EB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4213C27"/>
    <w:rsid w:val="35E86ED0"/>
    <w:rsid w:val="46CF564D"/>
    <w:rsid w:val="46D32BDA"/>
    <w:rsid w:val="4BE06C3C"/>
    <w:rsid w:val="4DA90DF8"/>
    <w:rsid w:val="4E613BEE"/>
    <w:rsid w:val="4FB07878"/>
    <w:rsid w:val="4FCE1CC4"/>
    <w:rsid w:val="51385735"/>
    <w:rsid w:val="540278C8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CF9058B"/>
    <w:rsid w:val="7F58584A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127944"/>
  <w15:docId w15:val="{EDF8AE91-FA22-4271-97E7-98D3A50B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110">
    <w:name w:val="列表段落1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24</TotalTime>
  <Pages>1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1369168276@qq.com</cp:lastModifiedBy>
  <cp:revision>6</cp:revision>
  <cp:lastPrinted>2026-10-21T08:52:00Z</cp:lastPrinted>
  <dcterms:created xsi:type="dcterms:W3CDTF">2026-10-21T08:31:00Z</dcterms:created>
  <dcterms:modified xsi:type="dcterms:W3CDTF">2026-10-21T09:01:00Z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F9F887826FC74EF39FD8153347C5D70D_12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