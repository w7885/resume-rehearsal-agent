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073F0" w14:textId="0CA19ADB" w:rsidR="00E642A4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CC74A" wp14:editId="37641034">
                <wp:simplePos x="0" y="0"/>
                <wp:positionH relativeFrom="column">
                  <wp:posOffset>26670</wp:posOffset>
                </wp:positionH>
                <wp:positionV relativeFrom="page">
                  <wp:posOffset>83324</wp:posOffset>
                </wp:positionV>
                <wp:extent cx="2095500" cy="884555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884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D7D2CE9" w14:textId="77777777" w:rsidR="00E642A4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7EA0C3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EA0C3"/>
                                <w:sz w:val="72"/>
                                <w:szCs w:val="52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BCC74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.1pt;margin-top:6.55pt;width:165pt;height:69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" filled="f" stroked="f">
                <v:textbox style="mso-fit-shape-to-text:t">
                  <w:txbxContent>
                    <w:p w14:paraId="1D7D2CE9" w14:textId="77777777" w:rsidR="00E642A4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7EA0C3"/>
                        </w:rPr>
                      </w:pPr>
                      <w:r>
                        <w:rPr>
                          <w:rFonts w:ascii="微软雅黑" w:hAnsi="微软雅黑" w:hint="eastAsia"/>
                          <w:color w:val="7EA0C3"/>
                          <w:sz w:val="72"/>
                          <w:szCs w:val="52"/>
                        </w:rPr>
                        <w:t>个人简历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04C742" wp14:editId="055D0B24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7EA0C3" filled="t" stroked="f" coordsize="192,196" o:gfxdata="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812796" wp14:editId="3ED89895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7EA0C3" filled="t" stroked="f" coordsize="191,196" o:gfxdata="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6265F9" wp14:editId="57EEACC4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EA0C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7EA0C3" filled="t" stroked="f" coordsize="264,264" o:gfxdata="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8207D9D" wp14:editId="29A9F5E3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9100820"/>
                <wp:effectExtent l="4445" t="0" r="14605" b="508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0082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7EA0C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AC9A33" id="直接连接符 26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" strokecolor="#7ea0c3">
                <w10:wrap anchory="page"/>
              </v:line>
            </w:pict>
          </mc:Fallback>
        </mc:AlternateContent>
      </w:r>
    </w:p>
    <w:p w14:paraId="062C8B71" w14:textId="119FE95F" w:rsidR="00E642A4" w:rsidRDefault="00D36686">
      <w:pPr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8B0562A" wp14:editId="56419F8E">
                <wp:simplePos x="0" y="0"/>
                <wp:positionH relativeFrom="column">
                  <wp:posOffset>-76200</wp:posOffset>
                </wp:positionH>
                <wp:positionV relativeFrom="page">
                  <wp:posOffset>1086485</wp:posOffset>
                </wp:positionV>
                <wp:extent cx="6781800" cy="365760"/>
                <wp:effectExtent l="0" t="0" r="1905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5760"/>
                          <a:chOff x="2831" y="2328"/>
                          <a:chExt cx="10680" cy="576"/>
                        </a:xfrm>
                      </wpg:grpSpPr>
                      <wpg:grpSp>
                        <wpg:cNvPr id="15" name="组合 15"/>
                        <wpg:cNvGrpSpPr/>
                        <wpg:grpSpPr>
                          <a:xfrm>
                            <a:off x="2831" y="2458"/>
                            <a:ext cx="10680" cy="447"/>
                            <a:chOff x="0" y="0"/>
                            <a:chExt cx="6781800" cy="284400"/>
                          </a:xfrm>
                        </wpg:grpSpPr>
                        <wpg:grpSp>
                          <wpg:cNvPr id="8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1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F4702C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" name="直接连接符 14"/>
                          <wps:cNvCnPr/>
                          <wps:spPr>
                            <a:xfrm>
                              <a:off x="133350" y="202325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" name="文本框 7"/>
                        <wps:cNvSpPr txBox="1"/>
                        <wps:spPr>
                          <a:xfrm>
                            <a:off x="3003" y="2328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63EAEE" w14:textId="77777777" w:rsidR="00E642A4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0562A" id="组合 11" o:spid="_x0000_s1027" style="position:absolute;left:0;text-align:left;margin-left:-6pt;margin-top:85.55pt;width:534pt;height:28.8pt;z-index:251665408;mso-position-vertical-relative:page" coordorigin="2831,2328" coordsize="10680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">
                <v:group id="组合 15" o:spid="_x0000_s1028" style="position:absolute;left:2831;top:2458;width:10680;height:447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group id="组合 81" o:spid="_x0000_s102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o:lock v:ext="edit" aspectratio="t"/>
                    <v:shape id="任意多边形 2" o:spid="_x0000_s103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" adj="-11796480,,5400" path="m1093154,r77999,l1406296,288031r-77999,l1093154,xm1030297,r39620,l1305060,288031r-39620,l1030297,xm,l1007060,r235143,288031l,288031,,xe" fillcolor="#7ea0c3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0F4702C" w14:textId="77777777" w:rsidR="00E642A4" w:rsidRDefault="00E642A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3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" fillcolor="#7ea0c3" stroked="f"/>
                  </v:group>
                  <v:line id="直接连接符 14" o:spid="_x0000_s1032" style="position:absolute;visibility:visible;mso-wrap-style:square" from="1333,2023" to="67818,2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" strokecolor="#bfbfbf [2412]"/>
                </v:group>
                <v:shape id="文本框 7" o:spid="_x0000_s1033" type="#_x0000_t202" style="position:absolute;left:3003;top:2328;width:1945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1063EAEE" w14:textId="77777777" w:rsidR="00E642A4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基本信息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A66B497" wp14:editId="0CA44F92">
                <wp:simplePos x="0" y="0"/>
                <wp:positionH relativeFrom="margin">
                  <wp:posOffset>-584835</wp:posOffset>
                </wp:positionH>
                <wp:positionV relativeFrom="page">
                  <wp:posOffset>884531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A0C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E72676" id="组合 8" o:spid="_x0000_s1026" style="position:absolute;margin-left:-46.05pt;margin-top:69.65pt;width:615.4pt;height:15pt;z-index:-251653120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" path="m,l4267200,r123825,190500l,190500,,xe" fillcolor="#7ea0c3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" path="m,l3308894,r,190500l105319,190500,,xe" fillcolor="#bfbfbf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75EE2BF0" w14:textId="23EB36BE" w:rsidR="00E642A4" w:rsidRDefault="001E72C6" w:rsidP="00D36686">
      <w:pPr>
        <w:tabs>
          <w:tab w:val="left" w:pos="4408"/>
        </w:tabs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F82FB6" wp14:editId="66FFC2C8">
                <wp:simplePos x="0" y="0"/>
                <wp:positionH relativeFrom="column">
                  <wp:posOffset>2212782</wp:posOffset>
                </wp:positionH>
                <wp:positionV relativeFrom="page">
                  <wp:posOffset>1379579</wp:posOffset>
                </wp:positionV>
                <wp:extent cx="3549112" cy="1508340"/>
                <wp:effectExtent l="0" t="0" r="0" b="0"/>
                <wp:wrapNone/>
                <wp:docPr id="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112" cy="1508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E0339F" w14:textId="1A89E960" w:rsidR="00E642A4" w:rsidRPr="00706CB7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  <w:t>求职意向：</w:t>
                            </w:r>
                            <w:r w:rsidR="006724D6" w:rsidRPr="00706CB7"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  <w:t>Python后端开发实习生</w:t>
                            </w:r>
                          </w:p>
                          <w:p w14:paraId="22F59A07" w14:textId="375A3401" w:rsidR="00E642A4" w:rsidRPr="00706CB7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  <w:t>邮箱：</w:t>
                            </w:r>
                            <w:r w:rsidR="006724D6" w:rsidRPr="00706CB7"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  <w:t>linyuxin</w:t>
                            </w:r>
                            <w:r w:rsidRPr="00706CB7"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  <w:t>@qq.com</w:t>
                            </w:r>
                          </w:p>
                          <w:p w14:paraId="4322C38D" w14:textId="35DA5C3D" w:rsidR="00E642A4" w:rsidRPr="00706CB7" w:rsidRDefault="006724D6" w:rsidP="006724D6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>电话：138****2468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82FB6" id="_x0000_s1034" type="#_x0000_t202" style="position:absolute;left:0;text-align:left;margin-left:174.25pt;margin-top:108.65pt;width:279.45pt;height:1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" filled="f" stroked="f">
                <v:textbox>
                  <w:txbxContent>
                    <w:p w14:paraId="5BE0339F" w14:textId="1A89E960" w:rsidR="00E642A4" w:rsidRPr="00706CB7" w:rsidRDefault="00000000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  <w:t>求职意向：</w:t>
                      </w:r>
                      <w:r w:rsidR="006724D6" w:rsidRPr="00706CB7"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  <w:t>Python后端开发实习生</w:t>
                      </w:r>
                    </w:p>
                    <w:p w14:paraId="22F59A07" w14:textId="375A3401" w:rsidR="00E642A4" w:rsidRPr="00706CB7" w:rsidRDefault="00000000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  <w:t>邮箱：</w:t>
                      </w:r>
                      <w:r w:rsidR="006724D6" w:rsidRPr="00706CB7"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  <w:t>linyuxin</w:t>
                      </w:r>
                      <w:r w:rsidRPr="00706CB7"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  <w:t>@qq.com</w:t>
                      </w:r>
                    </w:p>
                    <w:p w14:paraId="4322C38D" w14:textId="35DA5C3D" w:rsidR="00E642A4" w:rsidRPr="00706CB7" w:rsidRDefault="006724D6" w:rsidP="006724D6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>电话：138****2468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36686">
        <w:tab/>
      </w:r>
    </w:p>
    <w:p w14:paraId="438209BF" w14:textId="21DF4CAC" w:rsidR="00E642A4" w:rsidRDefault="00D04923" w:rsidP="00746EEB">
      <w:pPr>
        <w:ind w:firstLineChars="3900" w:firstLine="819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6282E7" wp14:editId="22DAB2EE">
                <wp:simplePos x="0" y="0"/>
                <wp:positionH relativeFrom="column">
                  <wp:posOffset>353060</wp:posOffset>
                </wp:positionH>
                <wp:positionV relativeFrom="page">
                  <wp:posOffset>2927985</wp:posOffset>
                </wp:positionV>
                <wp:extent cx="6203425" cy="1709530"/>
                <wp:effectExtent l="0" t="0" r="0" b="508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3425" cy="1709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798FE1" w14:textId="1A684378" w:rsidR="00E642A4" w:rsidRPr="00D36686" w:rsidRDefault="006724D6" w:rsidP="00C4293A">
                            <w:pPr>
                              <w:adjustRightInd w:val="0"/>
                              <w:snapToGrid w:val="0"/>
                              <w:spacing w:beforeLines="20" w:before="62" w:line="200" w:lineRule="atLeast"/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</w:pPr>
                            <w:r w:rsidRPr="00D36686"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</w:rPr>
                              <w:t>2024.09</w:t>
                            </w:r>
                            <w:r w:rsidRPr="00D36686"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</w:rPr>
                              <w:t>—2028.06</w:t>
                            </w:r>
                            <w:r w:rsidR="007405DC" w:rsidRPr="00D36686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 xml:space="preserve">           </w:t>
                            </w:r>
                            <w:r w:rsidR="00181342" w:rsidRPr="00D36686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 xml:space="preserve">   </w:t>
                            </w:r>
                            <w:r w:rsidR="00D36686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 xml:space="preserve">  </w:t>
                            </w:r>
                            <w:r w:rsidR="00181342" w:rsidRPr="00D36686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 xml:space="preserve"> </w:t>
                            </w:r>
                            <w:r w:rsidR="007405DC" w:rsidRPr="00D36686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 xml:space="preserve">   </w:t>
                            </w:r>
                            <w:r w:rsidRPr="00D36686"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</w:rPr>
                              <w:t>东江科技大学</w:t>
                            </w:r>
                            <w:r w:rsidR="007405DC" w:rsidRPr="00D36686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 xml:space="preserve">   </w:t>
                            </w:r>
                            <w:r w:rsidR="007405DC" w:rsidRPr="00D36686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2"/>
                              </w:rPr>
                              <w:t xml:space="preserve">  </w:t>
                            </w:r>
                            <w:r w:rsidR="007405DC" w:rsidRPr="00D36686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 xml:space="preserve">      </w:t>
                            </w:r>
                            <w:r w:rsidRPr="00D36686"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</w:rPr>
                              <w:t>计算机科学与技术</w:t>
                            </w:r>
                            <w:r w:rsidR="007405DC" w:rsidRPr="00D36686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 xml:space="preserve"> / 本科</w:t>
                            </w:r>
                          </w:p>
                          <w:p w14:paraId="2591925E" w14:textId="6F94E23A" w:rsidR="00E642A4" w:rsidRPr="00706CB7" w:rsidRDefault="00000000" w:rsidP="00C4293A">
                            <w:pPr>
                              <w:adjustRightInd w:val="0"/>
                              <w:snapToGrid w:val="0"/>
                              <w:spacing w:beforeLines="20" w:before="62" w:afterLines="20" w:after="62" w:line="200" w:lineRule="atLeast"/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GPA：</w:t>
                            </w:r>
                            <w:r w:rsidR="006724D6" w:rsidRPr="00706CB7">
                              <w:rPr>
                                <w:rFonts w:ascii="微软雅黑" w:hAnsi="微软雅黑" w:hint="eastAsia"/>
                                <w:sz w:val="22"/>
                              </w:rPr>
                              <w:t>3.7/5.0，2024-2025-2026连续获得校级优秀学生二等奖学金。</w:t>
                            </w:r>
                          </w:p>
                          <w:p w14:paraId="210C1C33" w14:textId="77777777" w:rsidR="006724D6" w:rsidRPr="00706CB7" w:rsidRDefault="006724D6" w:rsidP="00C4293A">
                            <w:pPr>
                              <w:snapToGrid w:val="0"/>
                              <w:spacing w:line="200" w:lineRule="atLeast"/>
                              <w:rPr>
                                <w:rFonts w:ascii="微软雅黑" w:hAnsi="微软雅黑"/>
                                <w:sz w:val="22"/>
                              </w:rPr>
                            </w:pPr>
                            <w:r w:rsidRPr="00D36686"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</w:rPr>
                              <w:t>主修课程</w:t>
                            </w:r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</w:rPr>
                              <w:t>：数据结构、操作系统、计算机网络、数据库原理、软件工程、Python程序设计、c语言程序设计、数据库系统、计算机系统结构、计算机组成原理。</w:t>
                            </w:r>
                          </w:p>
                          <w:p w14:paraId="7259A7B6" w14:textId="18E5EB2F" w:rsidR="006724D6" w:rsidRPr="00706CB7" w:rsidRDefault="006724D6" w:rsidP="00C4293A">
                            <w:pPr>
                              <w:snapToGrid w:val="0"/>
                              <w:spacing w:line="200" w:lineRule="atLeast"/>
                              <w:rPr>
                                <w:rFonts w:ascii="微软雅黑" w:hAnsi="微软雅黑" w:hint="eastAsia"/>
                                <w:sz w:val="22"/>
                              </w:rPr>
                            </w:pPr>
                            <w:r w:rsidRPr="00D36686"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</w:rPr>
                              <w:t>获奖经历</w:t>
                            </w:r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</w:rPr>
                              <w:t>：2025年校级程序设计竞赛三等奖、2025蓝桥杯程序设计省二、第十七届数学</w:t>
                            </w:r>
                            <w:proofErr w:type="gramStart"/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</w:rPr>
                              <w:t>竞赛省</w:t>
                            </w:r>
                            <w:proofErr w:type="gramEnd"/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</w:rPr>
                              <w:t>二等奖、数学建模</w:t>
                            </w:r>
                            <w:proofErr w:type="gramStart"/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</w:rPr>
                              <w:t>大赛省</w:t>
                            </w:r>
                            <w:proofErr w:type="gramEnd"/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</w:rPr>
                              <w:t>二等奖。</w:t>
                            </w:r>
                          </w:p>
                          <w:p w14:paraId="5501E4D4" w14:textId="1C02588F" w:rsidR="00E642A4" w:rsidRPr="00706CB7" w:rsidRDefault="00E642A4" w:rsidP="00C4293A">
                            <w:pPr>
                              <w:adjustRightInd w:val="0"/>
                              <w:snapToGrid w:val="0"/>
                              <w:spacing w:beforeLines="20" w:before="62" w:afterLines="20" w:after="62" w:line="200" w:lineRule="atLeast"/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282E7" id="_x0000_s1035" type="#_x0000_t202" style="position:absolute;left:0;text-align:left;margin-left:27.8pt;margin-top:230.55pt;width:488.45pt;height:134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" filled="f" stroked="f">
                <v:textbox>
                  <w:txbxContent>
                    <w:p w14:paraId="6F798FE1" w14:textId="1A684378" w:rsidR="00E642A4" w:rsidRPr="00D36686" w:rsidRDefault="006724D6" w:rsidP="00C4293A">
                      <w:pPr>
                        <w:adjustRightInd w:val="0"/>
                        <w:snapToGrid w:val="0"/>
                        <w:spacing w:beforeLines="20" w:before="62" w:line="200" w:lineRule="atLeast"/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2"/>
                        </w:rPr>
                      </w:pPr>
                      <w:r w:rsidRPr="00D36686">
                        <w:rPr>
                          <w:rFonts w:ascii="微软雅黑" w:hAnsi="微软雅黑" w:hint="eastAsia"/>
                          <w:b/>
                          <w:bCs/>
                          <w:sz w:val="22"/>
                        </w:rPr>
                        <w:t>2024.09</w:t>
                      </w:r>
                      <w:r w:rsidRPr="00D36686">
                        <w:rPr>
                          <w:rFonts w:ascii="微软雅黑" w:hAnsi="微软雅黑" w:hint="eastAsia"/>
                          <w:b/>
                          <w:bCs/>
                          <w:sz w:val="22"/>
                        </w:rPr>
                        <w:t>—2028.06</w:t>
                      </w:r>
                      <w:r w:rsidR="007405DC" w:rsidRPr="00D36686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2"/>
                        </w:rPr>
                        <w:t xml:space="preserve">           </w:t>
                      </w:r>
                      <w:r w:rsidR="00181342" w:rsidRPr="00D36686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2"/>
                        </w:rPr>
                        <w:t xml:space="preserve">   </w:t>
                      </w:r>
                      <w:r w:rsidR="00D36686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2"/>
                        </w:rPr>
                        <w:t xml:space="preserve">  </w:t>
                      </w:r>
                      <w:r w:rsidR="00181342" w:rsidRPr="00D36686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2"/>
                        </w:rPr>
                        <w:t xml:space="preserve"> </w:t>
                      </w:r>
                      <w:r w:rsidR="007405DC" w:rsidRPr="00D36686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2"/>
                        </w:rPr>
                        <w:t xml:space="preserve">   </w:t>
                      </w:r>
                      <w:r w:rsidRPr="00D36686">
                        <w:rPr>
                          <w:rFonts w:ascii="微软雅黑" w:hAnsi="微软雅黑" w:hint="eastAsia"/>
                          <w:b/>
                          <w:bCs/>
                          <w:sz w:val="22"/>
                        </w:rPr>
                        <w:t>东江科技大学</w:t>
                      </w:r>
                      <w:r w:rsidR="007405DC" w:rsidRPr="00D36686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2"/>
                        </w:rPr>
                        <w:t xml:space="preserve">   </w:t>
                      </w:r>
                      <w:r w:rsidR="007405DC" w:rsidRPr="00D36686">
                        <w:rPr>
                          <w:rFonts w:ascii="微软雅黑" w:hAnsi="微软雅黑"/>
                          <w:b/>
                          <w:bCs/>
                          <w:color w:val="414141"/>
                          <w:sz w:val="22"/>
                        </w:rPr>
                        <w:t xml:space="preserve">  </w:t>
                      </w:r>
                      <w:r w:rsidR="007405DC" w:rsidRPr="00D36686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2"/>
                        </w:rPr>
                        <w:t xml:space="preserve">      </w:t>
                      </w:r>
                      <w:r w:rsidRPr="00D36686">
                        <w:rPr>
                          <w:rFonts w:ascii="微软雅黑" w:hAnsi="微软雅黑" w:hint="eastAsia"/>
                          <w:b/>
                          <w:bCs/>
                          <w:sz w:val="22"/>
                        </w:rPr>
                        <w:t>计算机科学与技术</w:t>
                      </w:r>
                      <w:r w:rsidR="007405DC" w:rsidRPr="00D36686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2"/>
                        </w:rPr>
                        <w:t xml:space="preserve"> / 本科</w:t>
                      </w:r>
                    </w:p>
                    <w:p w14:paraId="2591925E" w14:textId="6F94E23A" w:rsidR="00E642A4" w:rsidRPr="00706CB7" w:rsidRDefault="00000000" w:rsidP="00C4293A">
                      <w:pPr>
                        <w:adjustRightInd w:val="0"/>
                        <w:snapToGrid w:val="0"/>
                        <w:spacing w:beforeLines="20" w:before="62" w:afterLines="20" w:after="62" w:line="200" w:lineRule="atLeast"/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2"/>
                        </w:rPr>
                        <w:t>GPA：</w:t>
                      </w:r>
                      <w:r w:rsidR="006724D6" w:rsidRPr="00706CB7">
                        <w:rPr>
                          <w:rFonts w:ascii="微软雅黑" w:hAnsi="微软雅黑" w:hint="eastAsia"/>
                          <w:sz w:val="22"/>
                        </w:rPr>
                        <w:t>3.7/5.0，2024-2025-2026连续获得校级优秀学生二等奖学金。</w:t>
                      </w:r>
                    </w:p>
                    <w:p w14:paraId="210C1C33" w14:textId="77777777" w:rsidR="006724D6" w:rsidRPr="00706CB7" w:rsidRDefault="006724D6" w:rsidP="00C4293A">
                      <w:pPr>
                        <w:snapToGrid w:val="0"/>
                        <w:spacing w:line="200" w:lineRule="atLeast"/>
                        <w:rPr>
                          <w:rFonts w:ascii="微软雅黑" w:hAnsi="微软雅黑"/>
                          <w:sz w:val="22"/>
                        </w:rPr>
                      </w:pPr>
                      <w:r w:rsidRPr="00D36686">
                        <w:rPr>
                          <w:rFonts w:ascii="微软雅黑" w:hAnsi="微软雅黑" w:hint="eastAsia"/>
                          <w:b/>
                          <w:bCs/>
                          <w:sz w:val="22"/>
                        </w:rPr>
                        <w:t>主修课程</w:t>
                      </w:r>
                      <w:r w:rsidRPr="00706CB7">
                        <w:rPr>
                          <w:rFonts w:ascii="微软雅黑" w:hAnsi="微软雅黑" w:hint="eastAsia"/>
                          <w:sz w:val="22"/>
                        </w:rPr>
                        <w:t>：数据结构、操作系统、计算机网络、数据库原理、软件工程、Python程序设计、c语言程序设计、数据库系统、计算机系统结构、计算机组成原理。</w:t>
                      </w:r>
                    </w:p>
                    <w:p w14:paraId="7259A7B6" w14:textId="18E5EB2F" w:rsidR="006724D6" w:rsidRPr="00706CB7" w:rsidRDefault="006724D6" w:rsidP="00C4293A">
                      <w:pPr>
                        <w:snapToGrid w:val="0"/>
                        <w:spacing w:line="200" w:lineRule="atLeast"/>
                        <w:rPr>
                          <w:rFonts w:ascii="微软雅黑" w:hAnsi="微软雅黑" w:hint="eastAsia"/>
                          <w:sz w:val="22"/>
                        </w:rPr>
                      </w:pPr>
                      <w:r w:rsidRPr="00D36686">
                        <w:rPr>
                          <w:rFonts w:ascii="微软雅黑" w:hAnsi="微软雅黑" w:hint="eastAsia"/>
                          <w:b/>
                          <w:bCs/>
                          <w:sz w:val="22"/>
                        </w:rPr>
                        <w:t>获奖经历</w:t>
                      </w:r>
                      <w:r w:rsidRPr="00706CB7">
                        <w:rPr>
                          <w:rFonts w:ascii="微软雅黑" w:hAnsi="微软雅黑" w:hint="eastAsia"/>
                          <w:sz w:val="22"/>
                        </w:rPr>
                        <w:t>：2025年校级程序设计竞赛三等奖、2025蓝桥杯程序设计省二、第十七届数学</w:t>
                      </w:r>
                      <w:proofErr w:type="gramStart"/>
                      <w:r w:rsidRPr="00706CB7">
                        <w:rPr>
                          <w:rFonts w:ascii="微软雅黑" w:hAnsi="微软雅黑" w:hint="eastAsia"/>
                          <w:sz w:val="22"/>
                        </w:rPr>
                        <w:t>竞赛省</w:t>
                      </w:r>
                      <w:proofErr w:type="gramEnd"/>
                      <w:r w:rsidRPr="00706CB7">
                        <w:rPr>
                          <w:rFonts w:ascii="微软雅黑" w:hAnsi="微软雅黑" w:hint="eastAsia"/>
                          <w:sz w:val="22"/>
                        </w:rPr>
                        <w:t>二等奖、数学建模</w:t>
                      </w:r>
                      <w:proofErr w:type="gramStart"/>
                      <w:r w:rsidRPr="00706CB7">
                        <w:rPr>
                          <w:rFonts w:ascii="微软雅黑" w:hAnsi="微软雅黑" w:hint="eastAsia"/>
                          <w:sz w:val="22"/>
                        </w:rPr>
                        <w:t>大赛省</w:t>
                      </w:r>
                      <w:proofErr w:type="gramEnd"/>
                      <w:r w:rsidRPr="00706CB7">
                        <w:rPr>
                          <w:rFonts w:ascii="微软雅黑" w:hAnsi="微软雅黑" w:hint="eastAsia"/>
                          <w:sz w:val="22"/>
                        </w:rPr>
                        <w:t>二等奖。</w:t>
                      </w:r>
                    </w:p>
                    <w:p w14:paraId="5501E4D4" w14:textId="1C02588F" w:rsidR="00E642A4" w:rsidRPr="00706CB7" w:rsidRDefault="00E642A4" w:rsidP="00C4293A">
                      <w:pPr>
                        <w:adjustRightInd w:val="0"/>
                        <w:snapToGrid w:val="0"/>
                        <w:spacing w:beforeLines="20" w:before="62" w:afterLines="20" w:after="62" w:line="200" w:lineRule="atLeast"/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0C28AF0" wp14:editId="5C225AE0">
                <wp:simplePos x="0" y="0"/>
                <wp:positionH relativeFrom="column">
                  <wp:posOffset>-73660</wp:posOffset>
                </wp:positionH>
                <wp:positionV relativeFrom="page">
                  <wp:posOffset>2649855</wp:posOffset>
                </wp:positionV>
                <wp:extent cx="6781800" cy="360680"/>
                <wp:effectExtent l="0" t="0" r="19050" b="127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0680"/>
                          <a:chOff x="2831" y="4764"/>
                          <a:chExt cx="10680" cy="568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2831" y="4886"/>
                            <a:ext cx="10680" cy="447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5AC018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7EA0C3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199144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" name="文本框 27"/>
                        <wps:cNvSpPr txBox="1"/>
                        <wps:spPr>
                          <a:xfrm>
                            <a:off x="3007" y="4764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E0ADF5" w14:textId="77777777" w:rsidR="00E642A4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28AF0" id="组合 17" o:spid="_x0000_s1036" style="position:absolute;left:0;text-align:left;margin-left:-5.8pt;margin-top:208.65pt;width:534pt;height:28.4pt;z-index:251667456;mso-position-vertical-relative:page" coordorigin="2831,4764" coordsize="10680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">
                <v:group id="组合 16" o:spid="_x0000_s1037" style="position:absolute;left:2831;top:4886;width:10680;height:447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组合 81" o:spid="_x0000_s103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o:lock v:ext="edit" aspectratio="t"/>
                    <v:shape id="任意多边形 2" o:spid="_x0000_s103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" adj="-11796480,,5400" path="m1093154,r77999,l1406296,288031r-77999,l1093154,xm1030297,r39620,l1305060,288031r-39620,l1030297,xm,l1007060,r235143,288031l,288031,,xe" fillcolor="#7ea0c3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105AC018" w14:textId="77777777" w:rsidR="00E642A4" w:rsidRDefault="00E642A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7EA0C3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4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" fillcolor="#7ea0c3" stroked="f"/>
                  </v:group>
                  <v:line id="直接连接符 20" o:spid="_x0000_s1041" style="position:absolute;visibility:visible;mso-wrap-style:square" from="1333,1991" to="67818,1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" strokecolor="#bfbfbf [2412]"/>
                </v:group>
                <v:shape id="文本框 27" o:spid="_x0000_s1042" type="#_x0000_t202" style="position:absolute;left:3007;top:4764;width:1945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74E0ADF5" w14:textId="77777777" w:rsidR="00E642A4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706CB7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B924F5" wp14:editId="386ECADE">
                <wp:simplePos x="0" y="0"/>
                <wp:positionH relativeFrom="column">
                  <wp:posOffset>290223</wp:posOffset>
                </wp:positionH>
                <wp:positionV relativeFrom="page">
                  <wp:posOffset>4818489</wp:posOffset>
                </wp:positionV>
                <wp:extent cx="6416040" cy="2687403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6040" cy="26874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1FB4CDD" w14:textId="005E2CC2" w:rsidR="00E642A4" w:rsidRPr="00706CB7" w:rsidRDefault="004B1AF5" w:rsidP="00C4293A">
                            <w:pPr>
                              <w:adjustRightInd w:val="0"/>
                              <w:snapToGrid w:val="0"/>
                              <w:spacing w:beforeLines="20" w:before="62" w:line="200" w:lineRule="atLeast"/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2025.11</w:t>
                            </w:r>
                            <w:r w:rsidRPr="00706CB7"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—2026.01</w:t>
                            </w:r>
                            <w:r w:rsidR="00481C54" w:rsidRPr="00706CB7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="00481C54" w:rsidRPr="00706CB7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 w:rsidRPr="00706CB7"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校园失物招领平台</w:t>
                            </w:r>
                            <w:r w:rsidR="00481C54" w:rsidRPr="00706CB7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                      </w:t>
                            </w:r>
                            <w:r w:rsidRPr="00706CB7"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后端开发</w:t>
                            </w:r>
                            <w:r w:rsidR="00481C54" w:rsidRPr="00706CB7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成员</w:t>
                            </w:r>
                          </w:p>
                          <w:p w14:paraId="339AA928" w14:textId="77777777" w:rsidR="004B1AF5" w:rsidRPr="00706CB7" w:rsidRDefault="004B1AF5" w:rsidP="00C4293A">
                            <w:pPr>
                              <w:snapToGrid w:val="0"/>
                              <w:spacing w:line="200" w:lineRule="atLeast"/>
                              <w:rPr>
                                <w:rFonts w:ascii="微软雅黑" w:hAnsi="微软雅黑"/>
                                <w:sz w:val="22"/>
                                <w:szCs w:val="21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>- 使用Python、Flask开发失物信息发布和查询接口。</w:t>
                            </w:r>
                          </w:p>
                          <w:p w14:paraId="4F58320E" w14:textId="77777777" w:rsidR="004B1AF5" w:rsidRPr="00706CB7" w:rsidRDefault="004B1AF5" w:rsidP="00C4293A">
                            <w:pPr>
                              <w:snapToGrid w:val="0"/>
                              <w:spacing w:line="200" w:lineRule="atLeast"/>
                              <w:rPr>
                                <w:rFonts w:ascii="微软雅黑" w:hAnsi="微软雅黑"/>
                                <w:sz w:val="22"/>
                                <w:szCs w:val="21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>- 使用MySQL保存用户信息、失物记录及物品状态。</w:t>
                            </w:r>
                          </w:p>
                          <w:p w14:paraId="05852AB7" w14:textId="77777777" w:rsidR="004B1AF5" w:rsidRPr="00706CB7" w:rsidRDefault="004B1AF5" w:rsidP="00C4293A">
                            <w:pPr>
                              <w:snapToGrid w:val="0"/>
                              <w:spacing w:line="200" w:lineRule="atLeast"/>
                              <w:rPr>
                                <w:rFonts w:ascii="微软雅黑" w:hAnsi="微软雅黑"/>
                                <w:sz w:val="22"/>
                                <w:szCs w:val="21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>- 实现按物品类别和发布时间筛选记录的功能。</w:t>
                            </w:r>
                          </w:p>
                          <w:p w14:paraId="1FFFCE50" w14:textId="3258EA39" w:rsidR="004B1AF5" w:rsidRPr="00706CB7" w:rsidRDefault="004B1AF5" w:rsidP="00C4293A">
                            <w:pPr>
                              <w:snapToGrid w:val="0"/>
                              <w:spacing w:line="200" w:lineRule="atLeast"/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>- 使用Postman对主要接口进行功能测试。</w:t>
                            </w:r>
                          </w:p>
                          <w:p w14:paraId="064E1D96" w14:textId="446D1D58" w:rsidR="00E642A4" w:rsidRPr="00706CB7" w:rsidRDefault="004B1AF5" w:rsidP="00C4293A">
                            <w:pPr>
                              <w:adjustRightInd w:val="0"/>
                              <w:snapToGrid w:val="0"/>
                              <w:spacing w:beforeLines="50" w:before="156" w:line="200" w:lineRule="atLeast"/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  <w:szCs w:val="21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2026.03—2026.05</w:t>
                            </w:r>
                            <w:r w:rsidR="00481C54" w:rsidRPr="00706CB7">
                              <w:rPr>
                                <w:rFonts w:ascii="微软雅黑" w:hAnsi="微软雅黑"/>
                                <w:b/>
                                <w:bCs/>
                                <w:sz w:val="22"/>
                              </w:rPr>
                              <w:t>.</w:t>
                            </w:r>
                            <w:r w:rsidR="00481C54" w:rsidRPr="00706CB7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="005B0058" w:rsidRPr="00706CB7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481C54" w:rsidRPr="00706CB7"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81C54" w:rsidRPr="00706CB7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Pr="00706CB7"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课程作业管理系统</w:t>
                            </w:r>
                            <w:r w:rsidR="00481C54" w:rsidRPr="00706CB7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="005B0058" w:rsidRPr="00706CB7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="00481C54" w:rsidRPr="00706CB7">
                              <w:rPr>
                                <w:rFonts w:ascii="微软雅黑" w:hAnsi="微软雅黑" w:hint="eastAsia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706CB7"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个人开发者</w:t>
                            </w:r>
                          </w:p>
                          <w:p w14:paraId="4501A0F4" w14:textId="77777777" w:rsidR="004B1AF5" w:rsidRPr="00706CB7" w:rsidRDefault="004B1AF5" w:rsidP="00C4293A">
                            <w:pPr>
                              <w:snapToGrid w:val="0"/>
                              <w:spacing w:line="200" w:lineRule="atLeast"/>
                              <w:rPr>
                                <w:rFonts w:ascii="微软雅黑" w:hAnsi="微软雅黑"/>
                                <w:sz w:val="22"/>
                                <w:szCs w:val="21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>- 使用Flask实现课程作业发布、提交和状态查询。</w:t>
                            </w:r>
                          </w:p>
                          <w:p w14:paraId="6A88921F" w14:textId="77777777" w:rsidR="004B1AF5" w:rsidRPr="00706CB7" w:rsidRDefault="004B1AF5" w:rsidP="00C4293A">
                            <w:pPr>
                              <w:snapToGrid w:val="0"/>
                              <w:spacing w:line="200" w:lineRule="atLeast"/>
                              <w:rPr>
                                <w:rFonts w:ascii="微软雅黑" w:hAnsi="微软雅黑"/>
                                <w:sz w:val="22"/>
                                <w:szCs w:val="21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>- 设计课程、作业和提交记录等数据表，并建立关联关系。</w:t>
                            </w:r>
                          </w:p>
                          <w:p w14:paraId="145A952B" w14:textId="77777777" w:rsidR="004B1AF5" w:rsidRPr="00706CB7" w:rsidRDefault="004B1AF5" w:rsidP="00C4293A">
                            <w:pPr>
                              <w:snapToGrid w:val="0"/>
                              <w:spacing w:line="200" w:lineRule="atLeast"/>
                              <w:rPr>
                                <w:rFonts w:ascii="微软雅黑" w:hAnsi="微软雅黑"/>
                                <w:sz w:val="22"/>
                                <w:szCs w:val="21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>- 对表单输入进行基础校验，减少空字段和格式错误。</w:t>
                            </w:r>
                          </w:p>
                          <w:p w14:paraId="7219474B" w14:textId="77777777" w:rsidR="004B1AF5" w:rsidRPr="00706CB7" w:rsidRDefault="004B1AF5" w:rsidP="00C4293A">
                            <w:pPr>
                              <w:snapToGrid w:val="0"/>
                              <w:spacing w:line="200" w:lineRule="atLeast"/>
                              <w:rPr>
                                <w:rFonts w:ascii="微软雅黑" w:hAnsi="微软雅黑"/>
                                <w:sz w:val="22"/>
                                <w:szCs w:val="21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>- 编写项目说明文档，整理本地运行和部署步骤。</w:t>
                            </w:r>
                          </w:p>
                          <w:p w14:paraId="6C093373" w14:textId="77777777" w:rsidR="004B1AF5" w:rsidRPr="00706CB7" w:rsidRDefault="004B1AF5" w:rsidP="00C4293A">
                            <w:pPr>
                              <w:adjustRightInd w:val="0"/>
                              <w:snapToGrid w:val="0"/>
                              <w:spacing w:beforeLines="50" w:before="156" w:line="200" w:lineRule="atLeast"/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</w:rPr>
                            </w:pPr>
                          </w:p>
                          <w:p w14:paraId="2470C004" w14:textId="6EB2DC97" w:rsidR="00481C54" w:rsidRPr="00706CB7" w:rsidRDefault="00481C54" w:rsidP="00C4293A">
                            <w:pPr>
                              <w:adjustRightInd w:val="0"/>
                              <w:snapToGrid w:val="0"/>
                              <w:spacing w:beforeLines="50" w:before="156" w:line="200" w:lineRule="atLeast"/>
                              <w:rPr>
                                <w:rFonts w:ascii="微软雅黑" w:hAnsi="微软雅黑" w:hint="eastAsia"/>
                                <w:color w:val="41414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924F5" id="_x0000_s1043" type="#_x0000_t202" style="position:absolute;left:0;text-align:left;margin-left:22.85pt;margin-top:379.4pt;width:505.2pt;height:211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" filled="f" stroked="f">
                <v:textbox>
                  <w:txbxContent>
                    <w:p w14:paraId="71FB4CDD" w14:textId="005E2CC2" w:rsidR="00E642A4" w:rsidRPr="00706CB7" w:rsidRDefault="004B1AF5" w:rsidP="00C4293A">
                      <w:pPr>
                        <w:adjustRightInd w:val="0"/>
                        <w:snapToGrid w:val="0"/>
                        <w:spacing w:beforeLines="20" w:before="62" w:line="200" w:lineRule="atLeast"/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b/>
                          <w:bCs/>
                          <w:sz w:val="22"/>
                          <w:szCs w:val="21"/>
                        </w:rPr>
                        <w:t>2025.11</w:t>
                      </w:r>
                      <w:r w:rsidRPr="00706CB7">
                        <w:rPr>
                          <w:rFonts w:ascii="微软雅黑" w:hAnsi="微软雅黑" w:hint="eastAsia"/>
                          <w:b/>
                          <w:bCs/>
                          <w:sz w:val="22"/>
                          <w:szCs w:val="21"/>
                        </w:rPr>
                        <w:t>—2026.01</w:t>
                      </w:r>
                      <w:r w:rsidR="00481C54" w:rsidRPr="00706CB7"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          </w:t>
                      </w:r>
                      <w:r w:rsidR="00481C54" w:rsidRPr="00706CB7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           </w:t>
                      </w:r>
                      <w:r w:rsidRPr="00706CB7">
                        <w:rPr>
                          <w:rFonts w:ascii="微软雅黑" w:hAnsi="微软雅黑" w:hint="eastAsia"/>
                          <w:b/>
                          <w:bCs/>
                          <w:sz w:val="22"/>
                          <w:szCs w:val="21"/>
                        </w:rPr>
                        <w:t>校园失物招领平台</w:t>
                      </w:r>
                      <w:r w:rsidR="00481C54" w:rsidRPr="00706CB7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                      </w:t>
                      </w:r>
                      <w:r w:rsidRPr="00706CB7">
                        <w:rPr>
                          <w:rFonts w:ascii="微软雅黑" w:hAnsi="微软雅黑" w:hint="eastAsia"/>
                          <w:b/>
                          <w:bCs/>
                          <w:sz w:val="22"/>
                          <w:szCs w:val="21"/>
                        </w:rPr>
                        <w:t>后端开发</w:t>
                      </w:r>
                      <w:r w:rsidR="00481C54" w:rsidRPr="00706CB7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成员</w:t>
                      </w:r>
                    </w:p>
                    <w:p w14:paraId="339AA928" w14:textId="77777777" w:rsidR="004B1AF5" w:rsidRPr="00706CB7" w:rsidRDefault="004B1AF5" w:rsidP="00C4293A">
                      <w:pPr>
                        <w:snapToGrid w:val="0"/>
                        <w:spacing w:line="200" w:lineRule="atLeast"/>
                        <w:rPr>
                          <w:rFonts w:ascii="微软雅黑" w:hAnsi="微软雅黑"/>
                          <w:sz w:val="22"/>
                          <w:szCs w:val="21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>- 使用Python、Flask开发失物信息发布和查询接口。</w:t>
                      </w:r>
                    </w:p>
                    <w:p w14:paraId="4F58320E" w14:textId="77777777" w:rsidR="004B1AF5" w:rsidRPr="00706CB7" w:rsidRDefault="004B1AF5" w:rsidP="00C4293A">
                      <w:pPr>
                        <w:snapToGrid w:val="0"/>
                        <w:spacing w:line="200" w:lineRule="atLeast"/>
                        <w:rPr>
                          <w:rFonts w:ascii="微软雅黑" w:hAnsi="微软雅黑"/>
                          <w:sz w:val="22"/>
                          <w:szCs w:val="21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>- 使用MySQL保存用户信息、失物记录及物品状态。</w:t>
                      </w:r>
                    </w:p>
                    <w:p w14:paraId="05852AB7" w14:textId="77777777" w:rsidR="004B1AF5" w:rsidRPr="00706CB7" w:rsidRDefault="004B1AF5" w:rsidP="00C4293A">
                      <w:pPr>
                        <w:snapToGrid w:val="0"/>
                        <w:spacing w:line="200" w:lineRule="atLeast"/>
                        <w:rPr>
                          <w:rFonts w:ascii="微软雅黑" w:hAnsi="微软雅黑"/>
                          <w:sz w:val="22"/>
                          <w:szCs w:val="21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>- 实现按物品类别和发布时间筛选记录的功能。</w:t>
                      </w:r>
                    </w:p>
                    <w:p w14:paraId="1FFFCE50" w14:textId="3258EA39" w:rsidR="004B1AF5" w:rsidRPr="00706CB7" w:rsidRDefault="004B1AF5" w:rsidP="00C4293A">
                      <w:pPr>
                        <w:snapToGrid w:val="0"/>
                        <w:spacing w:line="200" w:lineRule="atLeast"/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>- 使用Postman对主要接口进行功能测试。</w:t>
                      </w:r>
                    </w:p>
                    <w:p w14:paraId="064E1D96" w14:textId="446D1D58" w:rsidR="00E642A4" w:rsidRPr="00706CB7" w:rsidRDefault="004B1AF5" w:rsidP="00C4293A">
                      <w:pPr>
                        <w:adjustRightInd w:val="0"/>
                        <w:snapToGrid w:val="0"/>
                        <w:spacing w:beforeLines="50" w:before="156" w:line="200" w:lineRule="atLeast"/>
                        <w:rPr>
                          <w:rFonts w:ascii="微软雅黑" w:hAnsi="微软雅黑"/>
                          <w:b/>
                          <w:bCs/>
                          <w:sz w:val="22"/>
                          <w:szCs w:val="21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b/>
                          <w:bCs/>
                          <w:sz w:val="22"/>
                          <w:szCs w:val="21"/>
                        </w:rPr>
                        <w:t>2026.03—2026.05</w:t>
                      </w:r>
                      <w:r w:rsidR="00481C54" w:rsidRPr="00706CB7">
                        <w:rPr>
                          <w:rFonts w:ascii="微软雅黑" w:hAnsi="微软雅黑"/>
                          <w:b/>
                          <w:bCs/>
                          <w:sz w:val="22"/>
                        </w:rPr>
                        <w:t>.</w:t>
                      </w:r>
                      <w:r w:rsidR="00481C54" w:rsidRPr="00706CB7"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         </w:t>
                      </w:r>
                      <w:r w:rsidR="005B0058" w:rsidRPr="00706CB7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  </w:t>
                      </w:r>
                      <w:r w:rsidR="00481C54" w:rsidRPr="00706CB7"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 </w:t>
                      </w:r>
                      <w:r w:rsidR="00481C54" w:rsidRPr="00706CB7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       </w:t>
                      </w:r>
                      <w:r w:rsidRPr="00706CB7">
                        <w:rPr>
                          <w:rFonts w:ascii="微软雅黑" w:hAnsi="微软雅黑" w:hint="eastAsia"/>
                          <w:b/>
                          <w:bCs/>
                          <w:sz w:val="22"/>
                          <w:szCs w:val="21"/>
                        </w:rPr>
                        <w:t>课程作业管理系统</w:t>
                      </w:r>
                      <w:r w:rsidR="00481C54" w:rsidRPr="00706CB7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            </w:t>
                      </w:r>
                      <w:r w:rsidR="005B0058" w:rsidRPr="00706CB7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            </w:t>
                      </w:r>
                      <w:r w:rsidR="00481C54" w:rsidRPr="00706CB7">
                        <w:rPr>
                          <w:rFonts w:ascii="微软雅黑" w:hAnsi="微软雅黑" w:hint="eastAsia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    </w:t>
                      </w:r>
                      <w:r w:rsidRPr="00706CB7">
                        <w:rPr>
                          <w:rFonts w:ascii="微软雅黑" w:hAnsi="微软雅黑" w:hint="eastAsia"/>
                          <w:b/>
                          <w:bCs/>
                          <w:sz w:val="22"/>
                          <w:szCs w:val="21"/>
                        </w:rPr>
                        <w:t>个人开发者</w:t>
                      </w:r>
                    </w:p>
                    <w:p w14:paraId="4501A0F4" w14:textId="77777777" w:rsidR="004B1AF5" w:rsidRPr="00706CB7" w:rsidRDefault="004B1AF5" w:rsidP="00C4293A">
                      <w:pPr>
                        <w:snapToGrid w:val="0"/>
                        <w:spacing w:line="200" w:lineRule="atLeast"/>
                        <w:rPr>
                          <w:rFonts w:ascii="微软雅黑" w:hAnsi="微软雅黑"/>
                          <w:sz w:val="22"/>
                          <w:szCs w:val="21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>- 使用Flask实现课程作业发布、提交和状态查询。</w:t>
                      </w:r>
                    </w:p>
                    <w:p w14:paraId="6A88921F" w14:textId="77777777" w:rsidR="004B1AF5" w:rsidRPr="00706CB7" w:rsidRDefault="004B1AF5" w:rsidP="00C4293A">
                      <w:pPr>
                        <w:snapToGrid w:val="0"/>
                        <w:spacing w:line="200" w:lineRule="atLeast"/>
                        <w:rPr>
                          <w:rFonts w:ascii="微软雅黑" w:hAnsi="微软雅黑"/>
                          <w:sz w:val="22"/>
                          <w:szCs w:val="21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>- 设计课程、作业和提交记录等数据表，并建立关联关系。</w:t>
                      </w:r>
                    </w:p>
                    <w:p w14:paraId="145A952B" w14:textId="77777777" w:rsidR="004B1AF5" w:rsidRPr="00706CB7" w:rsidRDefault="004B1AF5" w:rsidP="00C4293A">
                      <w:pPr>
                        <w:snapToGrid w:val="0"/>
                        <w:spacing w:line="200" w:lineRule="atLeast"/>
                        <w:rPr>
                          <w:rFonts w:ascii="微软雅黑" w:hAnsi="微软雅黑"/>
                          <w:sz w:val="22"/>
                          <w:szCs w:val="21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>- 对表单输入进行基础校验，减少空字段和格式错误。</w:t>
                      </w:r>
                    </w:p>
                    <w:p w14:paraId="7219474B" w14:textId="77777777" w:rsidR="004B1AF5" w:rsidRPr="00706CB7" w:rsidRDefault="004B1AF5" w:rsidP="00C4293A">
                      <w:pPr>
                        <w:snapToGrid w:val="0"/>
                        <w:spacing w:line="200" w:lineRule="atLeast"/>
                        <w:rPr>
                          <w:rFonts w:ascii="微软雅黑" w:hAnsi="微软雅黑"/>
                          <w:sz w:val="22"/>
                          <w:szCs w:val="21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>- 编写项目说明文档，整理本地运行和部署步骤。</w:t>
                      </w:r>
                    </w:p>
                    <w:p w14:paraId="6C093373" w14:textId="77777777" w:rsidR="004B1AF5" w:rsidRPr="00706CB7" w:rsidRDefault="004B1AF5" w:rsidP="00C4293A">
                      <w:pPr>
                        <w:adjustRightInd w:val="0"/>
                        <w:snapToGrid w:val="0"/>
                        <w:spacing w:beforeLines="50" w:before="156" w:line="200" w:lineRule="atLeast"/>
                        <w:rPr>
                          <w:rFonts w:ascii="微软雅黑" w:hAnsi="微软雅黑" w:hint="eastAsia"/>
                          <w:b/>
                          <w:bCs/>
                          <w:sz w:val="22"/>
                        </w:rPr>
                      </w:pPr>
                    </w:p>
                    <w:p w14:paraId="2470C004" w14:textId="6EB2DC97" w:rsidR="00481C54" w:rsidRPr="00706CB7" w:rsidRDefault="00481C54" w:rsidP="00C4293A">
                      <w:pPr>
                        <w:adjustRightInd w:val="0"/>
                        <w:snapToGrid w:val="0"/>
                        <w:spacing w:beforeLines="50" w:before="156" w:line="200" w:lineRule="atLeast"/>
                        <w:rPr>
                          <w:rFonts w:ascii="微软雅黑" w:hAnsi="微软雅黑" w:hint="eastAsia"/>
                          <w:color w:val="41414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706CB7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51A679E" wp14:editId="55C93A7F">
                <wp:simplePos x="0" y="0"/>
                <wp:positionH relativeFrom="column">
                  <wp:posOffset>-79375</wp:posOffset>
                </wp:positionH>
                <wp:positionV relativeFrom="page">
                  <wp:posOffset>4501515</wp:posOffset>
                </wp:positionV>
                <wp:extent cx="6781800" cy="371475"/>
                <wp:effectExtent l="0" t="0" r="19050" b="952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71475"/>
                          <a:chOff x="2847" y="10671"/>
                          <a:chExt cx="10680" cy="585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2847" y="10810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41B0A1D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3" name="直接连接符 20"/>
                          <wps:cNvCnPr/>
                          <wps:spPr>
                            <a:xfrm>
                              <a:off x="133350" y="19959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1" name="文本框 4"/>
                        <wps:cNvSpPr txBox="1"/>
                        <wps:spPr>
                          <a:xfrm>
                            <a:off x="3007" y="10671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563547" w14:textId="1095D9BA" w:rsidR="00E642A4" w:rsidRDefault="00481C54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1A679E" id="组合 25" o:spid="_x0000_s1044" style="position:absolute;left:0;text-align:left;margin-left:-6.25pt;margin-top:354.45pt;width:534pt;height:29.25pt;z-index:251666432;mso-position-vertical-relative:page;mso-height-relative:margin" coordorigin="2847,10671" coordsize="10680,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">
                <v:group id="组合 39" o:spid="_x0000_s1045" style="position:absolute;left:2847;top:10810;width:10680;height:446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组合 81" o:spid="_x0000_s104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o:lock v:ext="edit" aspectratio="t"/>
                    <v:shape id="任意多边形 2" o:spid="_x0000_s104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" adj="-11796480,,5400" path="m1093154,r77999,l1406296,288031r-77999,l1093154,xm1030297,r39620,l1305060,288031r-39620,l1030297,xm,l1007060,r235143,288031l,288031,,xe" fillcolor="#7ea0c3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041B0A1D" w14:textId="77777777" w:rsidR="00E642A4" w:rsidRDefault="00E642A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4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" fillcolor="#7ea0c3" stroked="f"/>
                  </v:group>
                  <v:line id="直接连接符 20" o:spid="_x0000_s1049" style="position:absolute;visibility:visible;mso-wrap-style:square" from="1333,1995" to="67818,1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" strokecolor="#bfbfbf [2412]"/>
                </v:group>
                <v:shape id="文本框 4" o:spid="_x0000_s1050" type="#_x0000_t202" style="position:absolute;left:3007;top:10671;width:1945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1B563547" w14:textId="1095D9BA" w:rsidR="00E642A4" w:rsidRDefault="00481C54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项目经历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706CB7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24B344B" wp14:editId="270C473E">
                <wp:simplePos x="0" y="0"/>
                <wp:positionH relativeFrom="column">
                  <wp:posOffset>-77874</wp:posOffset>
                </wp:positionH>
                <wp:positionV relativeFrom="page">
                  <wp:posOffset>7429169</wp:posOffset>
                </wp:positionV>
                <wp:extent cx="6781800" cy="362585"/>
                <wp:effectExtent l="0" t="0" r="1905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2585"/>
                          <a:chOff x="2847" y="13019"/>
                          <a:chExt cx="10680" cy="571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2847" y="13144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5D05FD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" name="文本框 3"/>
                        <wps:cNvSpPr txBox="1"/>
                        <wps:spPr>
                          <a:xfrm>
                            <a:off x="3007" y="13019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6AE043" w14:textId="77777777" w:rsidR="00E642A4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4B344B" id="组合 28" o:spid="_x0000_s1051" style="position:absolute;left:0;text-align:left;margin-left:-6.15pt;margin-top:584.95pt;width:534pt;height:28.55pt;z-index:251669504;mso-position-vertical-relative:page" coordorigin="2847,13019" coordsize="10680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">
                <v:group id="组合 60" o:spid="_x0000_s1052" style="position:absolute;left:2847;top:13144;width:10680;height:446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组合 81" o:spid="_x0000_s105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o:lock v:ext="edit" aspectratio="t"/>
                    <v:shape id="任意多边形 2" o:spid="_x0000_s105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" adj="-11796480,,5400" path="m1093154,r77999,l1406296,288031r-77999,l1093154,xm1030297,r39620,l1305060,288031r-39620,l1030297,xm,l1007060,r235143,288031l,288031,,xe" fillcolor="#7ea0c3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85D05FD" w14:textId="77777777" w:rsidR="00E642A4" w:rsidRDefault="00E642A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5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" fillcolor="#7ea0c3" stroked="f"/>
                  </v:group>
                  <v:line id="直接连接符 20" o:spid="_x0000_s105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" strokecolor="#bfbfbf [2412]"/>
                </v:group>
                <v:shape id="文本框 3" o:spid="_x0000_s1057" type="#_x0000_t202" style="position:absolute;left:3007;top:13019;width:1945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736AE043" w14:textId="77777777" w:rsidR="00E642A4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技能证书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706CB7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98E836" wp14:editId="30B9B815">
                <wp:simplePos x="0" y="0"/>
                <wp:positionH relativeFrom="column">
                  <wp:posOffset>193040</wp:posOffset>
                </wp:positionH>
                <wp:positionV relativeFrom="page">
                  <wp:posOffset>7736315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0316766" w14:textId="4BDAB8F9" w:rsidR="00706CB7" w:rsidRDefault="00C4293A" w:rsidP="00706CB7">
                            <w:pPr>
                              <w:snapToGrid w:val="0"/>
                              <w:spacing w:line="200" w:lineRule="atLeast"/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 xml:space="preserve">- </w:t>
                            </w:r>
                            <w:r w:rsidR="00706CB7" w:rsidRPr="00B9064E"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证书</w:t>
                            </w:r>
                            <w:r w:rsid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>：CET-4、CET-6、机动车驾驶证、计算机二级。</w:t>
                            </w:r>
                          </w:p>
                          <w:p w14:paraId="3B2E4BB6" w14:textId="7B92ECFD" w:rsidR="00C4293A" w:rsidRPr="00706CB7" w:rsidRDefault="00706CB7" w:rsidP="00706CB7">
                            <w:pPr>
                              <w:snapToGrid w:val="0"/>
                              <w:spacing w:line="200" w:lineRule="atLeast"/>
                              <w:rPr>
                                <w:rFonts w:ascii="微软雅黑" w:hAnsi="微软雅黑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 xml:space="preserve">- </w:t>
                            </w:r>
                            <w:r w:rsidR="00C4293A" w:rsidRPr="00B9064E"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编程语言</w:t>
                            </w:r>
                            <w:r w:rsidR="00C4293A"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>：能够使用Python编写</w:t>
                            </w:r>
                            <w:proofErr w:type="gramStart"/>
                            <w:r w:rsidR="00C4293A"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>常见业务</w:t>
                            </w:r>
                            <w:proofErr w:type="gramEnd"/>
                            <w:r w:rsidR="00C4293A"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>逻辑，了解C语言基础。</w:t>
                            </w:r>
                          </w:p>
                          <w:p w14:paraId="7A1B5B5B" w14:textId="77777777" w:rsidR="00C4293A" w:rsidRPr="00706CB7" w:rsidRDefault="00C4293A" w:rsidP="00706CB7">
                            <w:pPr>
                              <w:snapToGrid w:val="0"/>
                              <w:spacing w:line="200" w:lineRule="atLeast"/>
                              <w:rPr>
                                <w:rFonts w:ascii="微软雅黑" w:hAnsi="微软雅黑"/>
                                <w:sz w:val="22"/>
                                <w:szCs w:val="21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 xml:space="preserve">- </w:t>
                            </w:r>
                            <w:r w:rsidRPr="00B9064E"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Web开发</w:t>
                            </w:r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>：使用过Flask，了解HTTP请求和REST API。</w:t>
                            </w:r>
                          </w:p>
                          <w:p w14:paraId="068CB4E3" w14:textId="77777777" w:rsidR="00C4293A" w:rsidRPr="00706CB7" w:rsidRDefault="00C4293A" w:rsidP="00706CB7">
                            <w:pPr>
                              <w:snapToGrid w:val="0"/>
                              <w:spacing w:line="200" w:lineRule="atLeast"/>
                              <w:rPr>
                                <w:rFonts w:ascii="微软雅黑" w:hAnsi="微软雅黑"/>
                                <w:sz w:val="22"/>
                                <w:szCs w:val="21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 xml:space="preserve">- </w:t>
                            </w:r>
                            <w:r w:rsidRPr="00B9064E"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数据库</w:t>
                            </w:r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>：能够使用MySQL完成基础增删改查。</w:t>
                            </w:r>
                          </w:p>
                          <w:p w14:paraId="54C57AE9" w14:textId="28990669" w:rsidR="00E642A4" w:rsidRPr="00706CB7" w:rsidRDefault="00C4293A" w:rsidP="00706CB7">
                            <w:pPr>
                              <w:snapToGrid w:val="0"/>
                              <w:spacing w:line="200" w:lineRule="atLeast"/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 xml:space="preserve">- </w:t>
                            </w:r>
                            <w:r w:rsidRPr="00B9064E">
                              <w:rPr>
                                <w:rFonts w:ascii="微软雅黑" w:hAnsi="微软雅黑" w:hint="eastAsia"/>
                                <w:b/>
                                <w:bCs/>
                                <w:sz w:val="22"/>
                                <w:szCs w:val="21"/>
                              </w:rPr>
                              <w:t>开发工具</w:t>
                            </w:r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>：Git、VS Code、Postman。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8E836" id="_x0000_s1058" type="#_x0000_t202" style="position:absolute;left:0;text-align:left;margin-left:15.2pt;margin-top:609.15pt;width:506.25pt;height:5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" filled="f" stroked="f">
                <v:textbox style="mso-fit-shape-to-text:t">
                  <w:txbxContent>
                    <w:p w14:paraId="60316766" w14:textId="4BDAB8F9" w:rsidR="00706CB7" w:rsidRDefault="00C4293A" w:rsidP="00706CB7">
                      <w:pPr>
                        <w:snapToGrid w:val="0"/>
                        <w:spacing w:line="200" w:lineRule="atLeast"/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 xml:space="preserve">- </w:t>
                      </w:r>
                      <w:r w:rsidR="00706CB7" w:rsidRPr="00B9064E">
                        <w:rPr>
                          <w:rFonts w:ascii="微软雅黑" w:hAnsi="微软雅黑" w:hint="eastAsia"/>
                          <w:b/>
                          <w:bCs/>
                          <w:sz w:val="22"/>
                          <w:szCs w:val="21"/>
                        </w:rPr>
                        <w:t>证书</w:t>
                      </w:r>
                      <w:r w:rsid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>：CET-4、CET-6、机动车驾驶证、计算机二级。</w:t>
                      </w:r>
                    </w:p>
                    <w:p w14:paraId="3B2E4BB6" w14:textId="7B92ECFD" w:rsidR="00C4293A" w:rsidRPr="00706CB7" w:rsidRDefault="00706CB7" w:rsidP="00706CB7">
                      <w:pPr>
                        <w:snapToGrid w:val="0"/>
                        <w:spacing w:line="200" w:lineRule="atLeast"/>
                        <w:rPr>
                          <w:rFonts w:ascii="微软雅黑" w:hAnsi="微软雅黑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 xml:space="preserve">- </w:t>
                      </w:r>
                      <w:r w:rsidR="00C4293A" w:rsidRPr="00B9064E">
                        <w:rPr>
                          <w:rFonts w:ascii="微软雅黑" w:hAnsi="微软雅黑" w:hint="eastAsia"/>
                          <w:b/>
                          <w:bCs/>
                          <w:sz w:val="22"/>
                          <w:szCs w:val="21"/>
                        </w:rPr>
                        <w:t>编程语言</w:t>
                      </w:r>
                      <w:r w:rsidR="00C4293A"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>：能够使用Python编写</w:t>
                      </w:r>
                      <w:proofErr w:type="gramStart"/>
                      <w:r w:rsidR="00C4293A"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>常见业务</w:t>
                      </w:r>
                      <w:proofErr w:type="gramEnd"/>
                      <w:r w:rsidR="00C4293A"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>逻辑，了解C语言基础。</w:t>
                      </w:r>
                    </w:p>
                    <w:p w14:paraId="7A1B5B5B" w14:textId="77777777" w:rsidR="00C4293A" w:rsidRPr="00706CB7" w:rsidRDefault="00C4293A" w:rsidP="00706CB7">
                      <w:pPr>
                        <w:snapToGrid w:val="0"/>
                        <w:spacing w:line="200" w:lineRule="atLeast"/>
                        <w:rPr>
                          <w:rFonts w:ascii="微软雅黑" w:hAnsi="微软雅黑"/>
                          <w:sz w:val="22"/>
                          <w:szCs w:val="21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 xml:space="preserve">- </w:t>
                      </w:r>
                      <w:r w:rsidRPr="00B9064E">
                        <w:rPr>
                          <w:rFonts w:ascii="微软雅黑" w:hAnsi="微软雅黑" w:hint="eastAsia"/>
                          <w:b/>
                          <w:bCs/>
                          <w:sz w:val="22"/>
                          <w:szCs w:val="21"/>
                        </w:rPr>
                        <w:t>Web开发</w:t>
                      </w:r>
                      <w:r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>：使用过Flask，了解HTTP请求和REST API。</w:t>
                      </w:r>
                    </w:p>
                    <w:p w14:paraId="068CB4E3" w14:textId="77777777" w:rsidR="00C4293A" w:rsidRPr="00706CB7" w:rsidRDefault="00C4293A" w:rsidP="00706CB7">
                      <w:pPr>
                        <w:snapToGrid w:val="0"/>
                        <w:spacing w:line="200" w:lineRule="atLeast"/>
                        <w:rPr>
                          <w:rFonts w:ascii="微软雅黑" w:hAnsi="微软雅黑"/>
                          <w:sz w:val="22"/>
                          <w:szCs w:val="21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 xml:space="preserve">- </w:t>
                      </w:r>
                      <w:r w:rsidRPr="00B9064E">
                        <w:rPr>
                          <w:rFonts w:ascii="微软雅黑" w:hAnsi="微软雅黑" w:hint="eastAsia"/>
                          <w:b/>
                          <w:bCs/>
                          <w:sz w:val="22"/>
                          <w:szCs w:val="21"/>
                        </w:rPr>
                        <w:t>数据库</w:t>
                      </w:r>
                      <w:r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>：能够使用MySQL完成基础增删改查。</w:t>
                      </w:r>
                    </w:p>
                    <w:p w14:paraId="54C57AE9" w14:textId="28990669" w:rsidR="00E642A4" w:rsidRPr="00706CB7" w:rsidRDefault="00C4293A" w:rsidP="00706CB7">
                      <w:pPr>
                        <w:snapToGrid w:val="0"/>
                        <w:spacing w:line="200" w:lineRule="atLeast"/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 xml:space="preserve">- </w:t>
                      </w:r>
                      <w:r w:rsidRPr="00B9064E">
                        <w:rPr>
                          <w:rFonts w:ascii="微软雅黑" w:hAnsi="微软雅黑" w:hint="eastAsia"/>
                          <w:b/>
                          <w:bCs/>
                          <w:sz w:val="22"/>
                          <w:szCs w:val="21"/>
                        </w:rPr>
                        <w:t>开发工具</w:t>
                      </w:r>
                      <w:r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>：Git、VS Code、Postman。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06CB7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FBAF92C" wp14:editId="6F27C9CE">
                <wp:simplePos x="0" y="0"/>
                <wp:positionH relativeFrom="column">
                  <wp:posOffset>-78740</wp:posOffset>
                </wp:positionH>
                <wp:positionV relativeFrom="page">
                  <wp:posOffset>8957836</wp:posOffset>
                </wp:positionV>
                <wp:extent cx="6781800" cy="360045"/>
                <wp:effectExtent l="0" t="0" r="19050" b="190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60045"/>
                          <a:chOff x="2847" y="14618"/>
                          <a:chExt cx="10680" cy="567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2847" y="14739"/>
                            <a:ext cx="10680" cy="446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860EB4" w14:textId="77777777" w:rsidR="00E642A4" w:rsidRDefault="00E642A4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7EA0C3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" name="文本框 2"/>
                        <wps:cNvSpPr txBox="1"/>
                        <wps:spPr>
                          <a:xfrm>
                            <a:off x="3007" y="14618"/>
                            <a:ext cx="1945" cy="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7BB6D3" w14:textId="77777777" w:rsidR="00E642A4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cstheme="minorBidi" w:hint="eastAsia"/>
                                  <w:color w:val="FFFFFF" w:themeColor="background1"/>
                                  <w:sz w:val="24"/>
                                  <w:szCs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BAF92C" id="组合 29" o:spid="_x0000_s1059" style="position:absolute;left:0;text-align:left;margin-left:-6.2pt;margin-top:705.35pt;width:534pt;height:28.35pt;z-index:251668480;mso-position-vertical-relative:page" coordorigin="2847,14618" coordsize="10680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">
                <v:group id="组合 72" o:spid="_x0000_s1060" style="position:absolute;left:2847;top:14739;width:10680;height:446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group id="组合 81" o:spid="_x0000_s106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o:lock v:ext="edit" aspectratio="t"/>
                    <v:shape id="任意多边形 2" o:spid="_x0000_s106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" adj="-11796480,,5400" path="m1093154,r77999,l1406296,288031r-77999,l1093154,xm1030297,r39620,l1305060,288031r-39620,l1030297,xm,l1007060,r235143,288031l,288031,,xe" fillcolor="#7ea0c3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61860EB4" w14:textId="77777777" w:rsidR="00E642A4" w:rsidRDefault="00E642A4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直角三角形 3" o:spid="_x0000_s106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" fillcolor="#7ea0c3" stroked="f"/>
                  </v:group>
                  <v:line id="直接连接符 20" o:spid="_x0000_s106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" strokecolor="#bfbfbf [2412]"/>
                </v:group>
                <v:shape id="_x0000_s1065" type="#_x0000_t202" style="position:absolute;left:3007;top:14618;width:1945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607BB6D3" w14:textId="77777777" w:rsidR="00E642A4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cstheme="minorBidi" w:hint="eastAsia"/>
                            <w:color w:val="FFFFFF" w:themeColor="background1"/>
                            <w:sz w:val="24"/>
                            <w:szCs w:val="24"/>
                          </w:rPr>
                          <w:t>自我评价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706CB7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BDC1BA" wp14:editId="2EBF8610">
                <wp:simplePos x="0" y="0"/>
                <wp:positionH relativeFrom="column">
                  <wp:posOffset>193040</wp:posOffset>
                </wp:positionH>
                <wp:positionV relativeFrom="page">
                  <wp:posOffset>9279835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8656AE" w14:textId="0E8D1AC2" w:rsidR="00E642A4" w:rsidRPr="00D04923" w:rsidRDefault="00706CB7" w:rsidP="00D04923">
                            <w:pPr>
                              <w:snapToGrid w:val="0"/>
                              <w:spacing w:line="200" w:lineRule="atLeast"/>
                              <w:ind w:firstLine="420"/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sz w:val="22"/>
                                <w:szCs w:val="21"/>
                              </w:rPr>
                              <w:t>我是一个热情开朗的女生，在校期间，我不仅耕耘与课内知识的学习还主动学习专业技能，通过两项较完整的项目训练，具备一定的Python后端开发基础，能够独立完成简单功能模块，并有较好的团队项目协作经验，如果公司批准我实习我将无比荣幸，否则我也不会气馁，会找准原因，继续努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DC1BA" id="_x0000_s1066" type="#_x0000_t202" style="position:absolute;left:0;text-align:left;margin-left:15.2pt;margin-top:730.7pt;width:506.25pt;height:42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" filled="f" stroked="f">
                <v:textbox style="mso-fit-shape-to-text:t">
                  <w:txbxContent>
                    <w:p w14:paraId="488656AE" w14:textId="0E8D1AC2" w:rsidR="00E642A4" w:rsidRPr="00D04923" w:rsidRDefault="00706CB7" w:rsidP="00D04923">
                      <w:pPr>
                        <w:snapToGrid w:val="0"/>
                        <w:spacing w:line="200" w:lineRule="atLeast"/>
                        <w:ind w:firstLine="420"/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sz w:val="22"/>
                          <w:szCs w:val="21"/>
                        </w:rPr>
                        <w:t>我是一个热情开朗的女生，在校期间，我不仅耕耘与课内知识的学习还主动学习专业技能，通过两项较完整的项目训练，具备一定的Python后端开发基础，能够独立完成简单功能模块，并有较好的团队项目协作经验，如果公司批准我实习我将无比荣幸，否则我也不会气馁，会找准原因，继续努力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1E72C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81A319" wp14:editId="30C5BE6E">
                <wp:simplePos x="0" y="0"/>
                <wp:positionH relativeFrom="column">
                  <wp:posOffset>453390</wp:posOffset>
                </wp:positionH>
                <wp:positionV relativeFrom="page">
                  <wp:posOffset>1637334</wp:posOffset>
                </wp:positionV>
                <wp:extent cx="2229485" cy="1146175"/>
                <wp:effectExtent l="0" t="0" r="0" b="0"/>
                <wp:wrapNone/>
                <wp:docPr id="47" name="文本框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46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097CE37" w14:textId="37CAC7A4" w:rsidR="00E642A4" w:rsidRPr="00706CB7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  <w:t>姓    名：</w:t>
                            </w:r>
                            <w:r w:rsidR="00AA182B" w:rsidRPr="00706CB7"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  <w:t>林雨欣</w:t>
                            </w:r>
                          </w:p>
                          <w:p w14:paraId="711597BD" w14:textId="7959A828" w:rsidR="00E642A4" w:rsidRPr="00706CB7" w:rsidRDefault="00000000" w:rsidP="00A87275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  <w:t>性    别：</w:t>
                            </w:r>
                            <w:r w:rsidR="00AA182B" w:rsidRPr="00706CB7"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  <w:t>女</w:t>
                            </w:r>
                          </w:p>
                          <w:p w14:paraId="0DBE588C" w14:textId="2F3C8D7A" w:rsidR="005B0058" w:rsidRPr="00706CB7" w:rsidRDefault="005B0058" w:rsidP="00A87275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</w:pPr>
                            <w:r w:rsidRPr="00706CB7"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  <w:t>出生年月：</w:t>
                            </w:r>
                            <w:r w:rsidR="0049406A" w:rsidRPr="00706CB7">
                              <w:rPr>
                                <w:rFonts w:ascii="微软雅黑" w:hAnsi="微软雅黑" w:hint="eastAsia"/>
                                <w:color w:val="414141"/>
                                <w:sz w:val="22"/>
                              </w:rPr>
                              <w:t>2006.05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1A319" id="文本框 47" o:spid="_x0000_s1067" type="#_x0000_t202" style="position:absolute;left:0;text-align:left;margin-left:35.7pt;margin-top:128.9pt;width:175.55pt;height:90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" filled="f" stroked="f">
                <v:textbox style="mso-fit-shape-to-text:t">
                  <w:txbxContent>
                    <w:p w14:paraId="6097CE37" w14:textId="37CAC7A4" w:rsidR="00E642A4" w:rsidRPr="00706CB7" w:rsidRDefault="00000000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  <w:t>姓    名：</w:t>
                      </w:r>
                      <w:r w:rsidR="00AA182B" w:rsidRPr="00706CB7"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  <w:t>林雨欣</w:t>
                      </w:r>
                    </w:p>
                    <w:p w14:paraId="711597BD" w14:textId="7959A828" w:rsidR="00E642A4" w:rsidRPr="00706CB7" w:rsidRDefault="00000000" w:rsidP="00A87275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  <w:t>性    别：</w:t>
                      </w:r>
                      <w:r w:rsidR="00AA182B" w:rsidRPr="00706CB7"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  <w:t>女</w:t>
                      </w:r>
                    </w:p>
                    <w:p w14:paraId="0DBE588C" w14:textId="2F3C8D7A" w:rsidR="005B0058" w:rsidRPr="00706CB7" w:rsidRDefault="005B0058" w:rsidP="00A87275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</w:pPr>
                      <w:r w:rsidRPr="00706CB7"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  <w:t>出生年月：</w:t>
                      </w:r>
                      <w:r w:rsidR="0049406A" w:rsidRPr="00706CB7">
                        <w:rPr>
                          <w:rFonts w:ascii="微软雅黑" w:hAnsi="微软雅黑" w:hint="eastAsia"/>
                          <w:color w:val="414141"/>
                          <w:sz w:val="22"/>
                        </w:rPr>
                        <w:t>2006.05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0AF7F4AB" wp14:editId="564847C3">
            <wp:extent cx="889010" cy="1280822"/>
            <wp:effectExtent l="0" t="0" r="6350" b="0"/>
            <wp:docPr id="175559567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5670" name="图片 17555956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517" cy="12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2A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A73C0C" w14:textId="77777777" w:rsidR="00C948DB" w:rsidRDefault="00C948DB" w:rsidP="00A87275">
      <w:pPr>
        <w:rPr>
          <w:rFonts w:hint="eastAsia"/>
        </w:rPr>
      </w:pPr>
      <w:r>
        <w:separator/>
      </w:r>
    </w:p>
  </w:endnote>
  <w:endnote w:type="continuationSeparator" w:id="0">
    <w:p w14:paraId="774FA923" w14:textId="77777777" w:rsidR="00C948DB" w:rsidRDefault="00C948DB" w:rsidP="00A872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C3A26F" w14:textId="77777777" w:rsidR="00C948DB" w:rsidRDefault="00C948DB" w:rsidP="00A87275">
      <w:pPr>
        <w:rPr>
          <w:rFonts w:hint="eastAsia"/>
        </w:rPr>
      </w:pPr>
      <w:r>
        <w:separator/>
      </w:r>
    </w:p>
  </w:footnote>
  <w:footnote w:type="continuationSeparator" w:id="0">
    <w:p w14:paraId="317C59E5" w14:textId="77777777" w:rsidR="00C948DB" w:rsidRDefault="00C948DB" w:rsidP="00A8727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39904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1D06237C"/>
    <w:rsid w:val="0002659D"/>
    <w:rsid w:val="00033570"/>
    <w:rsid w:val="00033B00"/>
    <w:rsid w:val="00050DD0"/>
    <w:rsid w:val="000A15E2"/>
    <w:rsid w:val="000A477B"/>
    <w:rsid w:val="000B7624"/>
    <w:rsid w:val="000C196D"/>
    <w:rsid w:val="00145F04"/>
    <w:rsid w:val="0016204C"/>
    <w:rsid w:val="00181342"/>
    <w:rsid w:val="00182C07"/>
    <w:rsid w:val="001864CD"/>
    <w:rsid w:val="0019746D"/>
    <w:rsid w:val="001D355C"/>
    <w:rsid w:val="001E72C6"/>
    <w:rsid w:val="001F16E0"/>
    <w:rsid w:val="00211176"/>
    <w:rsid w:val="00233290"/>
    <w:rsid w:val="002750AB"/>
    <w:rsid w:val="002A02CC"/>
    <w:rsid w:val="002A6755"/>
    <w:rsid w:val="002B031A"/>
    <w:rsid w:val="003150B6"/>
    <w:rsid w:val="00355330"/>
    <w:rsid w:val="003666FA"/>
    <w:rsid w:val="003829A9"/>
    <w:rsid w:val="003A091E"/>
    <w:rsid w:val="003A597D"/>
    <w:rsid w:val="003A754D"/>
    <w:rsid w:val="004264B5"/>
    <w:rsid w:val="00441F7E"/>
    <w:rsid w:val="004447F5"/>
    <w:rsid w:val="00446196"/>
    <w:rsid w:val="00461F81"/>
    <w:rsid w:val="00465FA2"/>
    <w:rsid w:val="00481C54"/>
    <w:rsid w:val="00487CEA"/>
    <w:rsid w:val="0049406A"/>
    <w:rsid w:val="004B1AF5"/>
    <w:rsid w:val="004F0F87"/>
    <w:rsid w:val="004F6A02"/>
    <w:rsid w:val="0053077D"/>
    <w:rsid w:val="005311C9"/>
    <w:rsid w:val="00553D99"/>
    <w:rsid w:val="00557EDC"/>
    <w:rsid w:val="005B0058"/>
    <w:rsid w:val="005B4768"/>
    <w:rsid w:val="005C3A11"/>
    <w:rsid w:val="005E6271"/>
    <w:rsid w:val="00617DF1"/>
    <w:rsid w:val="006314A6"/>
    <w:rsid w:val="006724D6"/>
    <w:rsid w:val="00672D0A"/>
    <w:rsid w:val="006922FB"/>
    <w:rsid w:val="00694DFC"/>
    <w:rsid w:val="006B4C9F"/>
    <w:rsid w:val="006B54AE"/>
    <w:rsid w:val="006F567F"/>
    <w:rsid w:val="00706CB7"/>
    <w:rsid w:val="007260B5"/>
    <w:rsid w:val="00735052"/>
    <w:rsid w:val="007405DC"/>
    <w:rsid w:val="00746EEB"/>
    <w:rsid w:val="00746F55"/>
    <w:rsid w:val="007719C0"/>
    <w:rsid w:val="0077420C"/>
    <w:rsid w:val="007B1C07"/>
    <w:rsid w:val="0082702B"/>
    <w:rsid w:val="00827B59"/>
    <w:rsid w:val="0085417A"/>
    <w:rsid w:val="0089146D"/>
    <w:rsid w:val="00897C92"/>
    <w:rsid w:val="008B16B4"/>
    <w:rsid w:val="008E6799"/>
    <w:rsid w:val="00911736"/>
    <w:rsid w:val="00923016"/>
    <w:rsid w:val="0092591B"/>
    <w:rsid w:val="0093682A"/>
    <w:rsid w:val="00984D9C"/>
    <w:rsid w:val="009872F7"/>
    <w:rsid w:val="009C366C"/>
    <w:rsid w:val="009D6057"/>
    <w:rsid w:val="009F7C4F"/>
    <w:rsid w:val="00A2143F"/>
    <w:rsid w:val="00A24A7B"/>
    <w:rsid w:val="00A26FC6"/>
    <w:rsid w:val="00A702BF"/>
    <w:rsid w:val="00A77A0F"/>
    <w:rsid w:val="00A87275"/>
    <w:rsid w:val="00A977B2"/>
    <w:rsid w:val="00AA182B"/>
    <w:rsid w:val="00AB760C"/>
    <w:rsid w:val="00AD3779"/>
    <w:rsid w:val="00AE5B76"/>
    <w:rsid w:val="00AF4F70"/>
    <w:rsid w:val="00B31A69"/>
    <w:rsid w:val="00B822E2"/>
    <w:rsid w:val="00B9064E"/>
    <w:rsid w:val="00B926F4"/>
    <w:rsid w:val="00BB5AD2"/>
    <w:rsid w:val="00BD4664"/>
    <w:rsid w:val="00BE4D64"/>
    <w:rsid w:val="00BF0749"/>
    <w:rsid w:val="00C21631"/>
    <w:rsid w:val="00C4293A"/>
    <w:rsid w:val="00C948DB"/>
    <w:rsid w:val="00CA3A99"/>
    <w:rsid w:val="00CD3E9B"/>
    <w:rsid w:val="00D04923"/>
    <w:rsid w:val="00D06232"/>
    <w:rsid w:val="00D17C1D"/>
    <w:rsid w:val="00D36686"/>
    <w:rsid w:val="00D50E46"/>
    <w:rsid w:val="00D719F1"/>
    <w:rsid w:val="00D76D6E"/>
    <w:rsid w:val="00D8497B"/>
    <w:rsid w:val="00DA1BF1"/>
    <w:rsid w:val="00DB4EC6"/>
    <w:rsid w:val="00DC3B7C"/>
    <w:rsid w:val="00DD7BC7"/>
    <w:rsid w:val="00DE73AF"/>
    <w:rsid w:val="00E01D6D"/>
    <w:rsid w:val="00E17ECD"/>
    <w:rsid w:val="00E642A4"/>
    <w:rsid w:val="00E833D0"/>
    <w:rsid w:val="00E90049"/>
    <w:rsid w:val="00EA688C"/>
    <w:rsid w:val="00F36B19"/>
    <w:rsid w:val="00F4103D"/>
    <w:rsid w:val="00F678A1"/>
    <w:rsid w:val="00FF5D10"/>
    <w:rsid w:val="00FF7F4E"/>
    <w:rsid w:val="022F48F3"/>
    <w:rsid w:val="095A2027"/>
    <w:rsid w:val="101D06CE"/>
    <w:rsid w:val="10D16270"/>
    <w:rsid w:val="11DB173E"/>
    <w:rsid w:val="186C45EB"/>
    <w:rsid w:val="1A72364F"/>
    <w:rsid w:val="1D06237C"/>
    <w:rsid w:val="1F6F087E"/>
    <w:rsid w:val="20B030D7"/>
    <w:rsid w:val="21CB7B54"/>
    <w:rsid w:val="25756500"/>
    <w:rsid w:val="2A733212"/>
    <w:rsid w:val="2AE82A67"/>
    <w:rsid w:val="326D249E"/>
    <w:rsid w:val="34213C27"/>
    <w:rsid w:val="35E86ED0"/>
    <w:rsid w:val="46CF564D"/>
    <w:rsid w:val="46D32BDA"/>
    <w:rsid w:val="4BE06C3C"/>
    <w:rsid w:val="4DA90DF8"/>
    <w:rsid w:val="4E613BEE"/>
    <w:rsid w:val="4FB07878"/>
    <w:rsid w:val="4FCE1CC4"/>
    <w:rsid w:val="51385735"/>
    <w:rsid w:val="540278C8"/>
    <w:rsid w:val="57D2454F"/>
    <w:rsid w:val="592D7CCF"/>
    <w:rsid w:val="597C6862"/>
    <w:rsid w:val="5A4A37B2"/>
    <w:rsid w:val="5F6F3834"/>
    <w:rsid w:val="62AB7DAA"/>
    <w:rsid w:val="67D31EFE"/>
    <w:rsid w:val="70730464"/>
    <w:rsid w:val="73C956F8"/>
    <w:rsid w:val="764A5A81"/>
    <w:rsid w:val="7697551A"/>
    <w:rsid w:val="783C04F8"/>
    <w:rsid w:val="789E6AEF"/>
    <w:rsid w:val="7B077890"/>
    <w:rsid w:val="7CF9058B"/>
    <w:rsid w:val="7F58584A"/>
    <w:rsid w:val="7F7B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3127944"/>
  <w15:docId w15:val="{EDF8AE91-FA22-4271-97E7-98D3A50B3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paragraph" w:customStyle="1" w:styleId="110">
    <w:name w:val="列表段落1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TotalTime>15</TotalTime>
  <Pages>1</Pages>
  <Words>0</Words>
  <Characters>0</Characters>
  <Application>Microsoft Office Word</Application>
  <DocSecurity>0</DocSecurity>
  <Lines>4</Lines>
  <Paragraphs>0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1369168276@qq.com</cp:lastModifiedBy>
  <cp:revision>5</cp:revision>
  <cp:lastPrinted>2026-10-21T09:39:00Z</cp:lastPrinted>
  <dcterms:created xsi:type="dcterms:W3CDTF">2026-10-21T09:09:00Z</dcterms:created>
  <dcterms:modified xsi:type="dcterms:W3CDTF">2026-10-21T09:39:00Z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F9F887826FC74EF39FD8153347C5D70D_12</vt:lpwstr>
  </property>
  <property fmtid="{D5CDD505-2E9C-101B-9397-08002B2CF9AE}" pid="4" name="KSOTemplateDocerSaveRecord">
    <vt:lpwstr>eyJoZGlkIjoiOTc3M2Y5NzIzMDFlZjAyY2Q4Njk5ODkyYjFjNzBiNTQiLCJ1c2VySWQiOiIzMDY5NjI2MTQifQ==</vt:lpwstr>
  </property>
</Properties>
</file>